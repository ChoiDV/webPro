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9"/>
        <w:gridCol w:w="1332"/>
        <w:gridCol w:w="1804"/>
        <w:gridCol w:w="2091"/>
      </w:tblGrid>
      <w:tr w:rsidR="00EC6F80" w:rsidRPr="007260AD" w:rsidTr="007B58B3">
        <w:tc>
          <w:tcPr>
            <w:tcW w:w="146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6F7FEF" w:rsidP="006F7FE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 w:rsidR="007B58B3"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6F7FEF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85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471A89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 w:rsidP="002A6F1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01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01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xx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장애 여부</w:t>
            </w:r>
          </w:p>
        </w:tc>
        <w:tc>
          <w:tcPr>
            <w:tcW w:w="255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133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보훈 여부</w:t>
            </w:r>
          </w:p>
        </w:tc>
        <w:tc>
          <w:tcPr>
            <w:tcW w:w="180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2A20D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EF1009" w:rsidRPr="00EE669E" w:rsidRDefault="00EF1009" w:rsidP="00EF1009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F1009" w:rsidRPr="007260AD" w:rsidTr="00E9402B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962E2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962E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 0</w:t>
            </w:r>
            <w:r w:rsidR="00962E2A">
              <w:rPr>
                <w:rFonts w:cs="바탕 옛한글"/>
                <w:b/>
                <w:szCs w:val="20"/>
              </w:rPr>
              <w:t xml:space="preserve">8. </w:t>
            </w:r>
            <w:r w:rsidR="00530EC4">
              <w:rPr>
                <w:rFonts w:cs="바탕 옛한글" w:hint="eastAsia"/>
                <w:b/>
                <w:szCs w:val="20"/>
              </w:rPr>
              <w:t>x</w:t>
            </w:r>
            <w:r w:rsidR="00530EC4"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F1009" w:rsidRPr="007260AD" w:rsidTr="00E9402B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EF1009" w:rsidRDefault="00EF1009">
      <w:pPr>
        <w:rPr>
          <w:rFonts w:cs="바탕 옛한글"/>
          <w:b/>
          <w:szCs w:val="20"/>
        </w:rPr>
      </w:pPr>
    </w:p>
    <w:p w:rsidR="009B29C8" w:rsidRPr="00CE7736" w:rsidRDefault="009B29C8" w:rsidP="009B29C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9B29C8" w:rsidRPr="007260AD" w:rsidTr="00E9402B">
        <w:tc>
          <w:tcPr>
            <w:tcW w:w="3169" w:type="dxa"/>
            <w:shd w:val="clear" w:color="auto" w:fill="F2F2F2"/>
            <w:vAlign w:val="center"/>
          </w:tcPr>
          <w:p w:rsidR="009B29C8" w:rsidRPr="007260AD" w:rsidRDefault="009B29C8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9B29C8" w:rsidRPr="007260AD" w:rsidRDefault="009B29C8" w:rsidP="00E9402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9B29C8" w:rsidRPr="00EF1009" w:rsidRDefault="009B29C8">
      <w:pPr>
        <w:rPr>
          <w:rFonts w:cs="바탕 옛한글"/>
          <w:b/>
          <w:szCs w:val="20"/>
        </w:rPr>
      </w:pPr>
    </w:p>
    <w:p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628"/>
        <w:gridCol w:w="5636"/>
      </w:tblGrid>
      <w:tr w:rsidR="00932A9A" w:rsidRPr="007260AD" w:rsidTr="002F0BDC">
        <w:tc>
          <w:tcPr>
            <w:tcW w:w="362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7260AD" w:rsidRDefault="00932A9A" w:rsidP="002F0B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2B762A"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="002B762A">
              <w:rPr>
                <w:rFonts w:cs="바탕 옛한글" w:hint="eastAsia"/>
                <w:b/>
                <w:szCs w:val="20"/>
              </w:rPr>
              <w:t>(877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563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932A9A" w:rsidRPr="007260AD" w:rsidRDefault="002B762A" w:rsidP="00932A9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자바(</w:t>
            </w:r>
            <w:r>
              <w:rPr>
                <w:rFonts w:cs="바탕 옛한글"/>
                <w:szCs w:val="20"/>
              </w:rPr>
              <w:t xml:space="preserve">JAVA) </w:t>
            </w:r>
            <w:r>
              <w:rPr>
                <w:rFonts w:cs="바탕 옛한글" w:hint="eastAsia"/>
                <w:szCs w:val="20"/>
              </w:rPr>
              <w:t>개발자 양성과 정보처리산업기사 취득과정</w:t>
            </w:r>
          </w:p>
          <w:p w:rsidR="00932A9A" w:rsidRPr="007260AD" w:rsidRDefault="002B762A" w:rsidP="002B762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[메가스터디</w:t>
            </w:r>
            <w:r>
              <w:rPr>
                <w:rFonts w:cs="바탕 옛한글"/>
                <w:szCs w:val="20"/>
              </w:rPr>
              <w:t>IT</w:t>
            </w:r>
            <w:r>
              <w:rPr>
                <w:rFonts w:cs="바탕 옛한글" w:hint="eastAsia"/>
                <w:szCs w:val="20"/>
              </w:rPr>
              <w:t xml:space="preserve">아카데미 </w:t>
            </w:r>
            <w:r>
              <w:rPr>
                <w:rFonts w:cs="바탕 옛한글"/>
                <w:szCs w:val="20"/>
              </w:rPr>
              <w:t>강남</w:t>
            </w:r>
            <w:r>
              <w:rPr>
                <w:rFonts w:cs="바탕 옛한글" w:hint="eastAsia"/>
                <w:szCs w:val="20"/>
              </w:rPr>
              <w:t>캠퍼스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:rsidTr="002F0BDC">
        <w:tc>
          <w:tcPr>
            <w:tcW w:w="362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563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932A9A" w:rsidRPr="00932A9A" w:rsidRDefault="00932A9A" w:rsidP="00CE7736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516416">
          <w:rPr>
            <w:rStyle w:val="a6"/>
            <w:b/>
          </w:rPr>
          <w:t>http</w:t>
        </w:r>
        <w:r w:rsidR="00194938" w:rsidRPr="00516416">
          <w:rPr>
            <w:rStyle w:val="a6"/>
            <w:rFonts w:hint="eastAsia"/>
            <w:b/>
          </w:rPr>
          <w:t>s</w:t>
        </w:r>
        <w:r w:rsidR="00194938" w:rsidRPr="00516416">
          <w:rPr>
            <w:rStyle w:val="a6"/>
            <w:b/>
          </w:rPr>
          <w:t>://github.com/</w:t>
        </w:r>
        <w:r w:rsidR="00194938" w:rsidRPr="00516416">
          <w:rPr>
            <w:rStyle w:val="a6"/>
            <w:rFonts w:hint="eastAsia"/>
            <w:b/>
          </w:rPr>
          <w:t>본인git주소</w:t>
        </w:r>
      </w:hyperlink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E669E" w:rsidRPr="007260AD" w:rsidRDefault="00507B30" w:rsidP="00B1684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 w:rsidR="00D34727">
              <w:rPr>
                <w:rFonts w:cs="바탕 옛한글" w:hint="eastAsia"/>
                <w:szCs w:val="20"/>
              </w:rPr>
              <w:t>JSP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B1684F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Spring Framework, Mybatis Frameworkk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</w:t>
            </w:r>
            <w:r w:rsidR="00B1684F">
              <w:rPr>
                <w:rFonts w:cs="바탕 옛한글"/>
                <w:szCs w:val="20"/>
              </w:rPr>
              <w:t xml:space="preserve"> Spring Tool Suit, </w:t>
            </w:r>
            <w:r w:rsidR="00516416">
              <w:rPr>
                <w:rFonts w:cs="바탕 옛한글" w:hint="eastAsia"/>
                <w:szCs w:val="20"/>
              </w:rPr>
              <w:t>S</w:t>
            </w:r>
            <w:r w:rsidRPr="007260AD">
              <w:rPr>
                <w:rFonts w:cs="바탕 옛한글" w:hint="eastAsia"/>
                <w:szCs w:val="20"/>
              </w:rPr>
              <w:t>qlDeveloper, eXER</w:t>
            </w:r>
            <w:r w:rsidR="00516416">
              <w:rPr>
                <w:rFonts w:cs="바탕 옛한글" w:hint="eastAsia"/>
                <w:szCs w:val="20"/>
              </w:rPr>
              <w:t>D, Visual Studio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>
              <w:rPr>
                <w:rFonts w:cs="바탕 옛한글"/>
                <w:szCs w:val="20"/>
              </w:rPr>
              <w:t>, linux(Cent OS, ubuntu)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30203C">
              <w:rPr>
                <w:rFonts w:cs="바탕 옛한글" w:hint="eastAsia"/>
                <w:color w:val="FF0000"/>
                <w:szCs w:val="20"/>
              </w:rPr>
              <w:t>(수업시간에 한 내용 외에도 본인이 가능한 모든 기술 열거)</w:t>
            </w:r>
          </w:p>
        </w:tc>
      </w:tr>
    </w:tbl>
    <w:p w:rsidR="00963A94" w:rsidRDefault="00963A94" w:rsidP="00963A94">
      <w:pPr>
        <w:rPr>
          <w:b/>
        </w:rPr>
      </w:pPr>
    </w:p>
    <w:p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lastRenderedPageBreak/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BD3B9D" w:rsidRPr="00963A94" w:rsidRDefault="00BD3B9D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8860C5" w:rsidRPr="007260AD" w:rsidRDefault="008860C5" w:rsidP="00F60D7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 w:rsidR="00F60D7C"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F60D7C"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2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="002C21E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 w:rsidR="00F60D7C">
              <w:rPr>
                <w:rFonts w:cs="바탕 옛한글"/>
                <w:b/>
                <w:szCs w:val="20"/>
              </w:rPr>
              <w:t>10</w:t>
            </w:r>
            <w:r w:rsidR="00F60D7C">
              <w:rPr>
                <w:rFonts w:cs="바탕 옛한글" w:hint="eastAsia"/>
                <w:b/>
                <w:szCs w:val="20"/>
              </w:rPr>
              <w:t>일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개인 프로젝트 - </w:t>
            </w:r>
            <w:r w:rsidR="00F60D7C">
              <w:rPr>
                <w:rFonts w:cs="바탕 옛한글" w:hint="eastAsia"/>
                <w:b/>
                <w:szCs w:val="20"/>
              </w:rPr>
              <w:t>도서관관리시스템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 w:rsidR="00F60D7C">
              <w:rPr>
                <w:rFonts w:cs="바탕 옛한글" w:hint="eastAsia"/>
                <w:b/>
                <w:szCs w:val="20"/>
              </w:rPr>
              <w:t>메가스터디IT</w:t>
            </w:r>
            <w:r w:rsidR="00C75101">
              <w:rPr>
                <w:rFonts w:cs="바탕 옛한글" w:hint="eastAsia"/>
                <w:b/>
                <w:szCs w:val="20"/>
              </w:rPr>
              <w:t>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72553" w:rsidRDefault="00672553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깃 주소</w:t>
            </w:r>
          </w:p>
          <w:p w:rsidR="00F60D7C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</w:t>
            </w:r>
            <w:r>
              <w:rPr>
                <w:rFonts w:cs="바탕 옛한글"/>
                <w:szCs w:val="20"/>
              </w:rPr>
              <w:t xml:space="preserve">SP&amp;Servlet MVC </w:t>
            </w:r>
            <w:r>
              <w:rPr>
                <w:rFonts w:cs="바탕 옛한글" w:hint="eastAsia"/>
                <w:szCs w:val="20"/>
              </w:rPr>
              <w:t>패턴</w:t>
            </w:r>
          </w:p>
          <w:p w:rsidR="008860C5" w:rsidRPr="007260AD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  <w:p w:rsidR="008860C5" w:rsidRPr="007260AD" w:rsidRDefault="001D5C15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F60D7C">
              <w:rPr>
                <w:rFonts w:cs="바탕 옛한글" w:hint="eastAsia"/>
                <w:szCs w:val="20"/>
              </w:rPr>
              <w:t>어필하</w:t>
            </w:r>
            <w:r>
              <w:rPr>
                <w:rFonts w:cs="바탕 옛한글" w:hint="eastAsia"/>
                <w:szCs w:val="20"/>
              </w:rPr>
              <w:t>고 싶은 부분 짧게 기재</w:t>
            </w:r>
          </w:p>
        </w:tc>
      </w:tr>
      <w:tr w:rsidR="00EC6F80" w:rsidRPr="007260AD" w:rsidTr="00FF6775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6547E4" w:rsidRPr="00EC6F80" w:rsidRDefault="00EC6F80" w:rsidP="00F60D7C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 w:rsidR="00F60D7C">
              <w:rPr>
                <w:rFonts w:cs="바탕 옛한글"/>
                <w:b/>
                <w:szCs w:val="20"/>
              </w:rPr>
              <w:t>2</w:t>
            </w:r>
            <w:r w:rsidR="00F60D7C">
              <w:rPr>
                <w:rFonts w:cs="바탕 옛한글" w:hint="eastAsia"/>
                <w:b/>
                <w:szCs w:val="20"/>
              </w:rPr>
              <w:t>.xx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 w:rsidR="00F60D7C">
              <w:rPr>
                <w:rFonts w:cs="바탕 옛한글"/>
                <w:b/>
                <w:szCs w:val="20"/>
              </w:rPr>
              <w:t>x</w:t>
            </w:r>
            <w:r w:rsidR="001D5C15">
              <w:rPr>
                <w:rFonts w:cs="바탕 옛한글" w:hint="eastAsia"/>
                <w:b/>
                <w:szCs w:val="20"/>
              </w:rPr>
              <w:t>주</w:t>
            </w:r>
            <w:r w:rsidR="001D5C15">
              <w:rPr>
                <w:rFonts w:cs="바탕 옛한글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팀 프로젝트 </w:t>
            </w:r>
            <w:r w:rsidR="001D5C15">
              <w:rPr>
                <w:rFonts w:cs="바탕 옛한글"/>
                <w:b/>
                <w:szCs w:val="20"/>
              </w:rPr>
              <w:t>–</w:t>
            </w:r>
            <w:r w:rsidR="002C21ED">
              <w:rPr>
                <w:rFonts w:cs="바탕 옛한글"/>
                <w:b/>
                <w:szCs w:val="20"/>
              </w:rPr>
              <w:t xml:space="preserve"> </w:t>
            </w:r>
            <w:r w:rsidR="00F60D7C">
              <w:rPr>
                <w:rFonts w:cs="바탕 옛한글" w:hint="eastAsia"/>
                <w:b/>
                <w:szCs w:val="20"/>
              </w:rPr>
              <w:t>도서관 관리시스템</w:t>
            </w:r>
            <w:r w:rsidR="002C21ED">
              <w:rPr>
                <w:rFonts w:cs="바탕 옛한글" w:hint="eastAsia"/>
                <w:b/>
                <w:szCs w:val="20"/>
              </w:rPr>
              <w:t xml:space="preserve"> (</w:t>
            </w:r>
            <w:r w:rsidR="00F60D7C">
              <w:rPr>
                <w:rFonts w:cs="바탕 옛한글" w:hint="eastAsia"/>
                <w:b/>
                <w:szCs w:val="20"/>
              </w:rPr>
              <w:t>메가스터디IT아카데미</w:t>
            </w:r>
            <w:r w:rsidR="002C21E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6547E4" w:rsidRPr="007260AD" w:rsidTr="007260AD">
        <w:tc>
          <w:tcPr>
            <w:tcW w:w="9264" w:type="dxa"/>
            <w:shd w:val="clear" w:color="auto" w:fill="FFFFFF"/>
          </w:tcPr>
          <w:p w:rsidR="00672553" w:rsidRDefault="00672553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깃 주소</w:t>
            </w:r>
          </w:p>
          <w:p w:rsidR="00F60D7C" w:rsidRDefault="00014C4F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전자정부 표준 프레임워크(</w:t>
            </w:r>
            <w:r w:rsidR="00F60D7C">
              <w:rPr>
                <w:rFonts w:cs="바탕 옛한글" w:hint="eastAsia"/>
                <w:szCs w:val="20"/>
              </w:rPr>
              <w:t>S</w:t>
            </w:r>
            <w:r w:rsidR="00F60D7C">
              <w:rPr>
                <w:rFonts w:cs="바탕 옛한글"/>
                <w:szCs w:val="20"/>
              </w:rPr>
              <w:t>pring</w:t>
            </w:r>
            <w:r>
              <w:rPr>
                <w:rFonts w:cs="바탕 옛한글"/>
                <w:szCs w:val="20"/>
              </w:rPr>
              <w:t xml:space="preserve">), </w:t>
            </w:r>
            <w:r w:rsidR="00F60D7C">
              <w:rPr>
                <w:rFonts w:cs="바탕 옛한글"/>
                <w:szCs w:val="20"/>
              </w:rPr>
              <w:t xml:space="preserve"> MyBatis Framework</w:t>
            </w:r>
          </w:p>
          <w:p w:rsidR="006547E4" w:rsidRPr="00F60D7C" w:rsidRDefault="00F60D7C" w:rsidP="00F60D7C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547E4" w:rsidRPr="007260AD" w:rsidRDefault="001D5C15" w:rsidP="002C21E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537795" w:rsidRDefault="00537795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.03 ~ 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BE5889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 xml:space="preserve">.01 ~ </w:t>
            </w: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BE5889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2900FC" w:rsidRDefault="002900FC" w:rsidP="002900FC">
      <w:pPr>
        <w:rPr>
          <w:b/>
        </w:rPr>
      </w:pPr>
    </w:p>
    <w:p w:rsidR="002407A5" w:rsidRDefault="002407A5" w:rsidP="002900FC">
      <w:pPr>
        <w:rPr>
          <w:b/>
        </w:rPr>
      </w:pPr>
    </w:p>
    <w:p w:rsidR="004777F1" w:rsidRDefault="004777F1" w:rsidP="002900FC">
      <w:pPr>
        <w:rPr>
          <w:rFonts w:hint="eastAsia"/>
          <w:b/>
        </w:rPr>
      </w:pPr>
    </w:p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7216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3531BB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자바(JAVA</w:t>
            </w:r>
            <w:r>
              <w:rPr>
                <w:rFonts w:cs="바탕 옛한글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개발자 양성과 정보처리산업기사 취득 과정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B50CC7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0</w:t>
            </w:r>
            <w:r w:rsidR="002407A5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>. 0</w:t>
            </w:r>
            <w:r w:rsidR="002407A5">
              <w:rPr>
                <w:rFonts w:cs="바탕 옛한글"/>
                <w:szCs w:val="20"/>
              </w:rPr>
              <w:t>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2407A5">
              <w:rPr>
                <w:rFonts w:cs="바탕 옛한글"/>
                <w:szCs w:val="20"/>
              </w:rPr>
              <w:t>1</w:t>
            </w:r>
            <w:r w:rsidR="00C31E55">
              <w:rPr>
                <w:rFonts w:cs="바탕 옛한글"/>
                <w:szCs w:val="20"/>
              </w:rPr>
              <w:t>8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 w:rsidR="00B50CC7">
              <w:rPr>
                <w:rFonts w:cs="바탕 옛한글"/>
                <w:szCs w:val="20"/>
              </w:rPr>
              <w:t>22</w:t>
            </w:r>
            <w:r w:rsidR="002407A5">
              <w:rPr>
                <w:rFonts w:cs="바탕 옛한글" w:hint="eastAsia"/>
                <w:szCs w:val="20"/>
              </w:rPr>
              <w:t>주</w:t>
            </w:r>
            <w:r w:rsidR="002407A5">
              <w:rPr>
                <w:rFonts w:cs="바탕 옛한글"/>
                <w:szCs w:val="20"/>
              </w:rPr>
              <w:t>, 877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13"/>
        <w:gridCol w:w="1103"/>
        <w:gridCol w:w="6454"/>
      </w:tblGrid>
      <w:tr w:rsidR="00217D30" w:rsidRPr="007A45DB" w:rsidTr="001E3744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217D30" w:rsidRPr="007A45DB" w:rsidTr="001E3744">
        <w:trPr>
          <w:trHeight w:val="155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2F0BDC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A917B7">
              <w:rPr>
                <w:rFonts w:asciiTheme="majorHAnsi" w:eastAsiaTheme="majorHAnsi" w:hAnsiTheme="majorHAnsi" w:cs="바탕 옛한글"/>
                <w:color w:val="000000"/>
                <w:szCs w:val="20"/>
              </w:rPr>
              <w:t>.5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GUI(AWT&amp;Swing 이벤트 처리), JDBC</w:t>
            </w:r>
          </w:p>
        </w:tc>
      </w:tr>
      <w:tr w:rsidR="00217D30" w:rsidRPr="007A45DB" w:rsidTr="001E3744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="00C819B0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C819B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217D30" w:rsidRPr="003335E3" w:rsidRDefault="00217D30" w:rsidP="00C819B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단일행함수, 그룹함수, 서브쿼리, T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op-N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</w:t>
            </w:r>
          </w:p>
        </w:tc>
      </w:tr>
      <w:tr w:rsidR="00217D30" w:rsidRPr="007A45DB" w:rsidTr="001E3744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="00C819B0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JQueryUI</w:t>
            </w:r>
          </w:p>
        </w:tc>
      </w:tr>
      <w:tr w:rsidR="00217D30" w:rsidRPr="007A45DB" w:rsidTr="001E3744">
        <w:trPr>
          <w:trHeight w:val="1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회원인증프로그래밍과 게시판(답변, 페이징 포함)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FrontController, Command 패턴, 포워딩</w:t>
            </w:r>
          </w:p>
          <w:p w:rsidR="00217D30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E62929" w:rsidRPr="007A45DB" w:rsidTr="001E3744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A70918" w:rsidRPr="007A45DB" w:rsidTr="00A70918">
        <w:trPr>
          <w:trHeight w:val="153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A70918" w:rsidRPr="003335E3" w:rsidRDefault="00122733" w:rsidP="00122733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E62929" w:rsidRPr="007A45DB" w:rsidTr="001E3744">
        <w:trPr>
          <w:trHeight w:val="1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Pr="003335E3" w:rsidRDefault="00A917B7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2.5</w:t>
            </w:r>
            <w:r w:rsidR="00E62929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A70918" w:rsidRPr="003335E3" w:rsidRDefault="00A70918" w:rsidP="00F828D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E62929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5E4C06" w:rsidRPr="007A45DB" w:rsidTr="005E4C0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853569" w:rsidRPr="003335E3" w:rsidRDefault="00853569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5E4C06" w:rsidRPr="003335E3" w:rsidRDefault="005E4C06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5E4C06" w:rsidRPr="003335E3" w:rsidRDefault="00122733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5E4C06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2F0BDC" w:rsidRDefault="002F0BDC" w:rsidP="00C506CA">
      <w:pPr>
        <w:jc w:val="center"/>
        <w:rPr>
          <w:b/>
          <w:sz w:val="48"/>
          <w:szCs w:val="48"/>
        </w:rPr>
      </w:pPr>
    </w:p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A10AE2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BF4973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6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A10AE2">
              <w:rPr>
                <w:rFonts w:cs="바탕 옛한글"/>
                <w:b/>
                <w:szCs w:val="20"/>
              </w:rPr>
              <w:t>2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ED1330">
              <w:rPr>
                <w:rFonts w:cs="바탕 옛한글"/>
                <w:b/>
                <w:szCs w:val="20"/>
              </w:rPr>
              <w:t>0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C506CA">
              <w:rPr>
                <w:rFonts w:cs="바탕 옛한글" w:hint="eastAsia"/>
                <w:b/>
                <w:szCs w:val="20"/>
              </w:rPr>
              <w:t>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2E102B" w:rsidP="00CF68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="00CF689E"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언어 </w:t>
            </w:r>
            <w:r>
              <w:rPr>
                <w:rFonts w:cs="바탕 옛한글"/>
                <w:b/>
                <w:szCs w:val="20"/>
              </w:rPr>
              <w:t>&amp; 패턴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Java, HTML5, CSS, JavaScript, jQuery, JSP&amp;Servlet MVC 패턴 적용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D10E15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/>
                <w:b/>
                <w:szCs w:val="20"/>
              </w:rPr>
              <w:t>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D10E15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Oracle 11g Express Edittion</w:t>
            </w:r>
          </w:p>
        </w:tc>
      </w:tr>
      <w:tr w:rsidR="00B83F8D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O</w:t>
            </w:r>
            <w:r>
              <w:rPr>
                <w:rFonts w:cs="바탕 옛한글" w:hint="eastAsia"/>
                <w:b/>
                <w:szCs w:val="20"/>
              </w:rPr>
              <w:t xml:space="preserve">pen </w:t>
            </w:r>
            <w:r>
              <w:rPr>
                <w:rFonts w:cs="바탕 옛한글"/>
                <w:b/>
                <w:szCs w:val="20"/>
              </w:rPr>
              <w:t>source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jQuery v3.6.0, jQueryUI v1.</w:t>
            </w:r>
            <w:r>
              <w:rPr>
                <w:rFonts w:cs="바탕 옛한글"/>
                <w:szCs w:val="20"/>
              </w:rPr>
              <w:t>13.1</w:t>
            </w:r>
            <w:r w:rsidR="00085201">
              <w:rPr>
                <w:rFonts w:cs="바탕 옛한글"/>
                <w:szCs w:val="20"/>
              </w:rPr>
              <w:t>, summerNote edit, cos-22.05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  <w:p w:rsidR="00085201" w:rsidRPr="00942D54" w:rsidRDefault="0008520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471A89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A10AE2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A10AE2">
              <w:rPr>
                <w:rFonts w:cs="바탕 옛한글" w:hint="eastAsia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 w:rsidR="00A10AE2">
              <w:rPr>
                <w:rFonts w:cs="바탕 옛한글"/>
                <w:b/>
                <w:szCs w:val="20"/>
              </w:rPr>
              <w:t>2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0F7A34">
              <w:rPr>
                <w:rFonts w:cs="바탕 옛한글" w:hint="eastAsia"/>
                <w:b/>
                <w:szCs w:val="20"/>
              </w:rPr>
              <w:t>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B83F8D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3명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C506CA">
              <w:rPr>
                <w:rFonts w:cs="바탕 옛한글"/>
                <w:szCs w:val="20"/>
              </w:rPr>
              <w:t>Oracle 11g Express Edition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 w:rsidRPr="00C506CA">
              <w:rPr>
                <w:rFonts w:cs="바탕 옛한글" w:hint="eastAsia"/>
                <w:b/>
                <w:szCs w:val="20"/>
              </w:rPr>
              <w:t>언</w:t>
            </w:r>
            <w:r w:rsidRPr="00C506CA">
              <w:rPr>
                <w:rFonts w:cs="바탕 옛한글"/>
                <w:b/>
                <w:szCs w:val="20"/>
              </w:rPr>
              <w:t>어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/>
                <w:szCs w:val="20"/>
              </w:rPr>
              <w:t>Java SE 8 Platform, HTML5, CSS, CSS3, JavaScript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프레임워크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Cs w:val="20"/>
              </w:rPr>
              <w:t>Spring Framework, MyBatis Framework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 w:rsidRPr="00942D54">
              <w:rPr>
                <w:rFonts w:cs="바탕 옛한글" w:hint="eastAsia"/>
                <w:b/>
                <w:szCs w:val="20"/>
              </w:rPr>
              <w:t>오픈</w:t>
            </w:r>
            <w:r w:rsidRPr="00942D54">
              <w:rPr>
                <w:rFonts w:cs="바탕 옛한글"/>
                <w:b/>
                <w:szCs w:val="20"/>
              </w:rPr>
              <w:t xml:space="preserve"> Library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 w:val="18"/>
                <w:szCs w:val="20"/>
              </w:rPr>
              <w:t xml:space="preserve">jQuery v3.4.1, </w:t>
            </w:r>
            <w:r>
              <w:rPr>
                <w:rFonts w:cs="바탕 옛한글"/>
                <w:sz w:val="18"/>
                <w:szCs w:val="20"/>
              </w:rPr>
              <w:t>jQuery UI v1.12.1,</w:t>
            </w:r>
            <w:r>
              <w:rPr>
                <w:rFonts w:cs="바탕 옛한글" w:hint="eastAsia"/>
                <w:sz w:val="18"/>
                <w:szCs w:val="20"/>
              </w:rPr>
              <w:t xml:space="preserve"> ckEditor,</w:t>
            </w:r>
            <w:r w:rsidRPr="0053481C">
              <w:rPr>
                <w:rFonts w:cs="바탕 옛한글" w:hint="eastAsia"/>
                <w:sz w:val="18"/>
                <w:szCs w:val="20"/>
              </w:rPr>
              <w:t xml:space="preserve"> 카카오API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085201" w:rsidP="00085201">
            <w:pPr>
              <w:rPr>
                <w:rFonts w:cs="바탕 옛한글"/>
                <w:szCs w:val="20"/>
              </w:rPr>
            </w:pPr>
          </w:p>
          <w:p w:rsidR="00085201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085201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lastRenderedPageBreak/>
              <w:drawing>
                <wp:inline distT="0" distB="0" distL="0" distR="0" wp14:anchorId="1C82418D" wp14:editId="4C196F86">
                  <wp:extent cx="1381125" cy="790575"/>
                  <wp:effectExtent l="0" t="0" r="9525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06D85574" wp14:editId="3452FA97">
                  <wp:extent cx="1343025" cy="800100"/>
                  <wp:effectExtent l="0" t="0" r="9525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E643637" wp14:editId="1580C123">
                  <wp:extent cx="1304925" cy="857250"/>
                  <wp:effectExtent l="0" t="0" r="9525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11FEA" w:rsidRPr="00FF6775" w:rsidTr="00427680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도서관 관리 시스템</w:t>
            </w:r>
          </w:p>
        </w:tc>
      </w:tr>
      <w:tr w:rsidR="00411FEA" w:rsidRPr="00FF6775" w:rsidTr="00427680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411FEA" w:rsidRPr="00FF6775" w:rsidTr="00427680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11FE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2022.06</w:t>
            </w:r>
            <w:r w:rsidRPr="00FF6775">
              <w:rPr>
                <w:rFonts w:cs="바탕 옛한글" w:hint="eastAsia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27</w:t>
            </w:r>
            <w:r>
              <w:rPr>
                <w:rFonts w:cs="바탕 옛한글" w:hint="eastAsia"/>
                <w:szCs w:val="20"/>
              </w:rPr>
              <w:t xml:space="preserve"> ~ 2022</w:t>
            </w:r>
            <w:r w:rsidRPr="00FF6775">
              <w:rPr>
                <w:rFonts w:cs="바탕 옛한글" w:hint="eastAsia"/>
                <w:szCs w:val="20"/>
              </w:rPr>
              <w:t>.0</w:t>
            </w:r>
            <w:r>
              <w:rPr>
                <w:rFonts w:cs="바탕 옛한글"/>
                <w:szCs w:val="20"/>
              </w:rPr>
              <w:t>7</w:t>
            </w:r>
            <w:r w:rsidRPr="00FF6775">
              <w:rPr>
                <w:rFonts w:cs="바탕 옛한글" w:hint="eastAsia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07</w:t>
            </w:r>
          </w:p>
        </w:tc>
      </w:tr>
      <w:tr w:rsidR="00411FEA" w:rsidRPr="00FF6775" w:rsidTr="00427680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11FEA" w:rsidRPr="00FF6775" w:rsidRDefault="00411FEA" w:rsidP="00427680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11FEA" w:rsidRPr="00FF6775" w:rsidTr="00427680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427680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WAS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Apache Tomcat 9.0</w:t>
            </w:r>
          </w:p>
        </w:tc>
      </w:tr>
      <w:tr w:rsidR="00411FEA" w:rsidRPr="00FF6775" w:rsidTr="00427680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427680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DBMS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Oracle 11g Express Edition</w:t>
            </w:r>
          </w:p>
        </w:tc>
      </w:tr>
      <w:tr w:rsidR="00411FEA" w:rsidRPr="00FF6775" w:rsidTr="00427680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427680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 xml:space="preserve">Java Platform </w:t>
            </w:r>
            <w:r>
              <w:rPr>
                <w:rFonts w:cs="바탕 옛한글" w:hint="eastAsia"/>
                <w:szCs w:val="20"/>
              </w:rPr>
              <w:t xml:space="preserve">SE </w:t>
            </w:r>
            <w:r w:rsidRPr="00FF6775">
              <w:rPr>
                <w:rFonts w:cs="바탕 옛한글" w:hint="eastAsia"/>
                <w:szCs w:val="20"/>
              </w:rPr>
              <w:t>8, JSP &amp; Servlet</w:t>
            </w:r>
          </w:p>
        </w:tc>
      </w:tr>
      <w:tr w:rsidR="00411FEA" w:rsidRPr="00FF6775" w:rsidTr="00427680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427680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Model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MVC Model (Model2)</w:t>
            </w:r>
          </w:p>
        </w:tc>
      </w:tr>
      <w:tr w:rsidR="00411FEA" w:rsidRPr="00FF6775" w:rsidTr="00427680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427680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Web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HTML5, CSS/CSS3, JavaScript</w:t>
            </w:r>
          </w:p>
        </w:tc>
      </w:tr>
      <w:tr w:rsidR="00411FEA" w:rsidRPr="00FF6775" w:rsidTr="00427680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427680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Eclipse Java EE for Web Developers(Oxygen.3a Release)</w:t>
            </w:r>
          </w:p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Sqldeveloper, eXERD (E-R Modeling Tool)</w:t>
            </w:r>
          </w:p>
        </w:tc>
      </w:tr>
      <w:tr w:rsidR="00411FEA" w:rsidRPr="00FF6775" w:rsidTr="00427680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427680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321946" w:rsidRDefault="00CE2749" w:rsidP="00427680">
            <w:r>
              <w:rPr>
                <w:rFonts w:hint="eastAsia"/>
              </w:rPr>
              <w:t>jQuery v3.6.0</w:t>
            </w:r>
            <w:r w:rsidR="00411FEA">
              <w:rPr>
                <w:rFonts w:hint="eastAsia"/>
              </w:rPr>
              <w:t>, jQuery UI v.1.1</w:t>
            </w:r>
            <w:r>
              <w:t>3</w:t>
            </w:r>
            <w:r w:rsidR="00411FEA">
              <w:rPr>
                <w:rFonts w:hint="eastAsia"/>
              </w:rPr>
              <w:t>.1, cos-</w:t>
            </w:r>
            <w:r>
              <w:t>22-05</w:t>
            </w:r>
            <w:r w:rsidR="00411FEA">
              <w:rPr>
                <w:rFonts w:hint="eastAsia"/>
              </w:rPr>
              <w:t>,</w:t>
            </w:r>
          </w:p>
          <w:p w:rsidR="00411FEA" w:rsidRPr="00FF6775" w:rsidRDefault="00411FEA" w:rsidP="00427680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r w:rsidR="00CE2749">
              <w:rPr>
                <w:rFonts w:hint="eastAsia"/>
              </w:rPr>
              <w:t>SummerNot Edit</w:t>
            </w:r>
            <w:r w:rsidR="00CE2749">
              <w:t>,</w:t>
            </w:r>
            <w:r>
              <w:rPr>
                <w:rFonts w:hint="eastAsia"/>
              </w:rPr>
              <w:t xml:space="preserve"> Kakao 주소 API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3670B1" w:rsidP="00683472">
            <w:pPr>
              <w:rPr>
                <w:rFonts w:cs="바탕 옛한글"/>
                <w:szCs w:val="20"/>
              </w:rPr>
            </w:pPr>
            <w:hyperlink r:id="rId13" w:history="1">
              <w:r w:rsidRPr="00A4399B">
                <w:rPr>
                  <w:rStyle w:val="a6"/>
                  <w:rFonts w:cs="바탕 옛한글"/>
                  <w:szCs w:val="20"/>
                </w:rPr>
                <w:t>https://github.com/xxx/xxx</w:t>
              </w:r>
            </w:hyperlink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3670B1" w:rsidP="00683472">
            <w:pPr>
              <w:rPr>
                <w:rFonts w:cs="바탕 옛한글"/>
                <w:szCs w:val="20"/>
              </w:rPr>
            </w:pPr>
            <w:hyperlink r:id="rId14" w:history="1">
              <w:r w:rsidRPr="00A4399B">
                <w:rPr>
                  <w:rStyle w:val="a6"/>
                  <w:rFonts w:cs="바탕 옛한글"/>
                  <w:szCs w:val="20"/>
                </w:rPr>
                <w:t>https://youtu.be/XXX</w:t>
              </w:r>
            </w:hyperlink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hint="eastAsia"/>
                <w:color w:val="FF0000"/>
                <w:szCs w:val="20"/>
              </w:rPr>
              <w:t>반디캠 등을 이용하여 실행화면 및 발표영상</w:t>
            </w:r>
            <w:bookmarkStart w:id="0" w:name="_GoBack"/>
            <w:bookmarkEnd w:id="0"/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Pr="00991CDD" w:rsidRDefault="00991CDD" w:rsidP="00991CD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주제</w:t>
      </w:r>
      <w:r w:rsidRPr="00991CDD">
        <w:rPr>
          <w:rFonts w:hint="eastAsia"/>
          <w:color w:val="FF0000"/>
          <w:szCs w:val="20"/>
        </w:rPr>
        <w:t xml:space="preserve"> 및 목적을 간략하게 소개한다 </w:t>
      </w:r>
      <w:r w:rsidRPr="00991CDD">
        <w:rPr>
          <w:color w:val="FF0000"/>
          <w:szCs w:val="20"/>
        </w:rPr>
        <w:t>ex</w:t>
      </w:r>
      <w:r w:rsidRPr="00991CDD">
        <w:rPr>
          <w:color w:val="FF0000"/>
          <w:sz w:val="22"/>
        </w:rPr>
        <w:t xml:space="preserve">. </w:t>
      </w:r>
      <w:r w:rsidRPr="00991CDD">
        <w:rPr>
          <w:rFonts w:hint="eastAsia"/>
          <w:color w:val="FF0000"/>
          <w:szCs w:val="20"/>
        </w:rPr>
        <w:t>이용자를 위한 도서관 웹 페이지와 관리자를 위한 도서관 관리 시스템을 통합한 도서관 시스템</w:t>
      </w:r>
    </w:p>
    <w:p w:rsidR="00816A4D" w:rsidRPr="00991CDD" w:rsidRDefault="00991CDD" w:rsidP="006F5890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도서관</w:t>
      </w:r>
      <w:r w:rsidRPr="00991CDD">
        <w:rPr>
          <w:rFonts w:hint="eastAsia"/>
          <w:color w:val="FF0000"/>
          <w:szCs w:val="20"/>
        </w:rPr>
        <w:t xml:space="preserve"> 시스템의 이용자 권한에 따라 다음의 기능을 제공한다</w:t>
      </w: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991CDD" w:rsidP="00991CDD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07C19FEE" wp14:editId="2A2110E7">
            <wp:extent cx="4544277" cy="1302588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4" cy="13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2D27F3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2D27F3">
        <w:rPr>
          <w:b/>
          <w:szCs w:val="20"/>
        </w:rPr>
        <w:t>작업</w:t>
      </w:r>
      <w:r w:rsidR="002D27F3">
        <w:rPr>
          <w:rFonts w:hint="eastAsia"/>
          <w:b/>
          <w:szCs w:val="20"/>
        </w:rPr>
        <w:t xml:space="preserve"> 분할 구조도(Work Breakdown Structure) </w:t>
      </w:r>
      <w:r w:rsidR="002D27F3">
        <w:rPr>
          <w:b/>
          <w:szCs w:val="20"/>
        </w:rPr>
        <w:t>–</w:t>
      </w:r>
      <w:r w:rsidR="002D27F3">
        <w:rPr>
          <w:rFonts w:hint="eastAsia"/>
          <w:b/>
          <w:szCs w:val="20"/>
        </w:rPr>
        <w:t xml:space="preserve"> user </w:t>
      </w:r>
      <w:r w:rsidR="002D27F3">
        <w:rPr>
          <w:b/>
          <w:szCs w:val="20"/>
        </w:rPr>
        <w:t>mode</w:t>
      </w:r>
    </w:p>
    <w:p w:rsidR="00683472" w:rsidRDefault="002D27F3" w:rsidP="002D27F3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1F2BF78" wp14:editId="68A83E0D">
            <wp:extent cx="515302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Pr="00704B3C" w:rsidRDefault="002D27F3" w:rsidP="002D27F3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작업분할구조도(Work Breakdown Structure</w:t>
      </w:r>
      <w:r>
        <w:rPr>
          <w:rFonts w:cs="바탕 옛한글" w:hint="eastAsia"/>
          <w:b/>
          <w:color w:val="000000"/>
          <w:sz w:val="22"/>
        </w:rPr>
        <w:t xml:space="preserve">)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2D27F3" w:rsidRPr="0089412E" w:rsidRDefault="002D27F3" w:rsidP="002D27F3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5EDE22FE" wp14:editId="0AF151E7">
            <wp:extent cx="5105400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Use Case Diagram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E37B3EB" wp14:editId="19FE240D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user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cs="바탕 옛한글" w:hint="eastAsia"/>
          <w:b/>
          <w:color w:val="000000"/>
          <w:sz w:val="22"/>
        </w:rPr>
        <w:lastRenderedPageBreak/>
        <w:t xml:space="preserve">   </w:t>
      </w:r>
      <w:r>
        <w:rPr>
          <w:noProof/>
        </w:rPr>
        <w:drawing>
          <wp:inline distT="0" distB="0" distL="0" distR="0" wp14:anchorId="45B9CCDB" wp14:editId="03F4C800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:rsidR="00991CDD" w:rsidRPr="002B1257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342DEE14" wp14:editId="611355C6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lastRenderedPageBreak/>
        <w:t xml:space="preserve">▶ </w:t>
      </w:r>
      <w:r>
        <w:rPr>
          <w:rFonts w:cs="바탕 옛한글" w:hint="eastAsia"/>
          <w:b/>
          <w:color w:val="000000"/>
          <w:sz w:val="22"/>
        </w:rPr>
        <w:t>ERD</w:t>
      </w:r>
    </w:p>
    <w:p w:rsidR="00991CDD" w:rsidRPr="00836030" w:rsidRDefault="00991CDD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3DCE64F9" wp14:editId="32046858">
            <wp:extent cx="5943600" cy="317182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rFonts w:cs="바탕 옛한글"/>
          <w:b/>
          <w:color w:val="000000"/>
          <w:sz w:val="22"/>
        </w:rPr>
        <w:br w:type="page"/>
      </w: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기능정의서</w:t>
      </w:r>
      <w:r>
        <w:rPr>
          <w:rFonts w:cs="바탕 옛한글" w:hint="eastAsia"/>
          <w:b/>
          <w:color w:val="000000"/>
          <w:sz w:val="22"/>
        </w:rPr>
        <w:t xml:space="preserve"> 및 시스템 설계</w:t>
      </w: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4DA95EF" wp14:editId="60B6CEBC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6025E520" wp14:editId="28D3ECDF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0" b="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Project Explorer</w:t>
      </w: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P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471A89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4C4F" w:rsidRPr="00DF6EEB" w:rsidRDefault="00014C4F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" filled="f" stroked="f">
                <v:textbox inset="0,0,0,0">
                  <w:txbxContent>
                    <w:p w:rsidR="00014C4F" w:rsidRPr="00DF6EEB" w:rsidRDefault="00014C4F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B26CFD" w:rsidRDefault="00014C4F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7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EErmn2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014C4F" w:rsidRPr="00B26CFD" w:rsidRDefault="00014C4F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Default="00014C4F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8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20iQ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JsADbSJAgAAFg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014C4F" w:rsidRDefault="00014C4F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DF6EEB" w:rsidRDefault="00014C4F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29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iTduA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014C4F" w:rsidRPr="00DF6EEB" w:rsidRDefault="00014C4F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B26CFD" w:rsidRDefault="00014C4F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0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1/0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dbvBfVUpV3IAyt+tGEqwQWtdLvMepgLDNs3q2JZhiJ5xLENY3i&#10;2M2x38SjCUgB6WPL8thCJIVQGaZWY9Rv5raf/nWr+aqGXJHvu1RXIMmKe7U4ufa4dkKG4fOsdheF&#10;m+7jvff6fZ3NfgE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S0Nf9J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014C4F" w:rsidRPr="00B26CFD" w:rsidRDefault="00014C4F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DF6EEB" w:rsidRDefault="00014C4F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1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2ptg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" filled="f" stroked="f">
                            <v:textbox style="mso-fit-shape-to-text:t">
                              <w:txbxContent>
                                <w:p w:rsidR="00014C4F" w:rsidRPr="00DF6EEB" w:rsidRDefault="00014C4F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DF6EEB" w:rsidRDefault="00014C4F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2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z6uA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014C4F" w:rsidRPr="00DF6EEB" w:rsidRDefault="00014C4F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DF6EEB" w:rsidRDefault="00014C4F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3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pJU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HfmklS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014C4F" w:rsidRPr="00DF6EEB" w:rsidRDefault="00014C4F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B26CFD" w:rsidRDefault="00014C4F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4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XFMnA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" filled="f" strokecolor="red" strokeweight="1pt">
                            <v:textbox>
                              <w:txbxContent>
                                <w:p w:rsidR="00014C4F" w:rsidRPr="00B26CFD" w:rsidRDefault="00014C4F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Default="00014C4F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5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Xj3p+4cCAAAU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014C4F" w:rsidRDefault="00014C4F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DF6EEB" w:rsidRDefault="00014C4F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6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199uw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014C4F" w:rsidRPr="00DF6EEB" w:rsidRDefault="00014C4F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DF6EEB" w:rsidRDefault="00014C4F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7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LC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014C4F" w:rsidRPr="00DF6EEB" w:rsidRDefault="00014C4F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Default="00014C4F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8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BxVF5niAIAABU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014C4F" w:rsidRDefault="00014C4F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B26CFD" w:rsidRDefault="00014C4F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39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jS2CQIgCAAAV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014C4F" w:rsidRPr="00B26CFD" w:rsidRDefault="00014C4F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B26CFD" w:rsidRDefault="00014C4F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0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2Lq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q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LM/Yuq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014C4F" w:rsidRPr="00B26CFD" w:rsidRDefault="00014C4F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DF6EEB" w:rsidRDefault="00014C4F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1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C5yugIAAMQ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" filled="f" stroked="f">
                            <v:textbox>
                              <w:txbxContent>
                                <w:p w:rsidR="00014C4F" w:rsidRPr="00DF6EEB" w:rsidRDefault="00014C4F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DF6EEB" w:rsidRDefault="00014C4F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2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ELU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q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DjpELU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014C4F" w:rsidRPr="00DF6EEB" w:rsidRDefault="00014C4F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DF6EEB" w:rsidRDefault="00014C4F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3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YRv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19Mc7AT&#10;5RMwWApgGJARVh8ItZA/MOphjaRYfT8QSTFqPnCYArNzJkFOwm4SCC/gaYo1RqO40eNuOnSS7WtA&#10;HueMizVMSsUsi81IjVGc5gtWg03mtMbM7nn+b60uy3b1Gw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1phG+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014C4F" w:rsidRPr="00DF6EEB" w:rsidRDefault="00014C4F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DF6EEB" w:rsidRDefault="00014C4F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4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5Sj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" filled="f" stroked="f">
                            <v:textbox style="mso-fit-shape-to-text:t">
                              <w:txbxContent>
                                <w:p w:rsidR="00014C4F" w:rsidRPr="00DF6EEB" w:rsidRDefault="00014C4F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9F4347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A08389E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Default="00014C4F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5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CHOCaK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014C4F" w:rsidRDefault="00014C4F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B26CFD" w:rsidRDefault="00014C4F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6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BquSR5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014C4F" w:rsidRPr="00B26CFD" w:rsidRDefault="00014C4F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Default="00014C4F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7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BD&#10;3x01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014C4F" w:rsidRDefault="00014C4F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471A89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DE6B75E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DF6EEB" w:rsidRDefault="00014C4F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8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siuQIAAMQ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" filled="f" stroked="f">
                            <v:textbox style="mso-fit-shape-to-text:t">
                              <w:txbxContent>
                                <w:p w:rsidR="00014C4F" w:rsidRPr="00DF6EEB" w:rsidRDefault="00014C4F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14C4F" w:rsidRPr="00DF6EEB" w:rsidRDefault="00014C4F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49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ZBz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014C4F" w:rsidRPr="00DF6EEB" w:rsidRDefault="00014C4F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C767C0C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5"/>
        <w:gridCol w:w="2615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471A89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14C4F" w:rsidRDefault="00014C4F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0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lX1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MgNrwV81pW&#10;T6BgJUFhIEYYfbBopPqO0QBjJMP625YqhlH7XsArSEJC7NxxGxLPItioc8v63EJFCVAZNhiNy6UZ&#10;Z9W2V3zTQKTju7uFl1Nwp+rnrA7vDUaFI3cYa3YWne+d1/PwXfwC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4ypV9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014C4F" w:rsidRDefault="00014C4F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E217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14C4F" w:rsidRDefault="00014C4F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1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UZ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yQI6BZMa9l&#10;9QQKVhIUBmKE0QeLRqrvGA0wRjKsv22pYhi17wW8giQkxM4dtyHxLIKNOreszy1UlACVYYPRuFya&#10;cVZte8U3DUQ6vrtbeDkFd6p+zurw3mBUOHKHsWZn0fneeT0P38Uv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BskqUZ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014C4F" w:rsidRDefault="00014C4F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14C4F" w:rsidRDefault="00014C4F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2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qp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DyCdtCjR7Y36E7uURhHM1uhodcpOD704Gr2YIFOO7a6v5flV42EXDZUbNitUnJoGK0gw9De&#10;9M+ujjjagqyHD7KCSHRrpAPa16qz5YOCIECHVJ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" filled="f" stroked="f">
                      <v:textbox style="mso-fit-shape-to-text:t">
                        <w:txbxContent>
                          <w:p w:rsidR="00014C4F" w:rsidRDefault="00014C4F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C97B56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14C4F" w:rsidRDefault="00014C4F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3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kWhwIAABUFAAAOAAAAZHJzL2Uyb0RvYy54bWysVG1v0zAQ/o7Ef7D8vUucpW/R0mlqGoQ0&#10;YGLwA1zHaSwcO9hu0zHx3zk7aVn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zMl5uFptFOkmT2WaSxkUxuSvX6WRWkvm0uC7W&#10;64L89DhJmjWiqrjyUE+qJenfqWKcn0FvZ91eULKXzEt4XjOPLmGEMgOr0zewCzrwrR8k5I7b46C1&#10;s6q2unoCZRg9TCbcJLBotPmBUQ9TmWP7fU8Nx0i+V6CuJUlTP8bBSKfzBAzzcmf7cocqBqFyzJzB&#10;aDDWbhj+fWfEroFcJDRe6TvQZC2CXLxeB1yjkmH2Aq3xnvDD/dIOXr9vs9U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AGpvkW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014C4F" w:rsidRDefault="00014C4F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14C4F" w:rsidRDefault="00014C4F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4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jxhwIAABU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" filled="f" strokecolor="red" strokeweight="1pt">
                      <v:textbox>
                        <w:txbxContent>
                          <w:p w:rsidR="00014C4F" w:rsidRDefault="00014C4F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14C4F" w:rsidRDefault="00014C4F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5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" filled="f" stroked="f">
                      <v:textbox>
                        <w:txbxContent>
                          <w:p w:rsidR="00014C4F" w:rsidRDefault="00014C4F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14C4F" w:rsidRDefault="00014C4F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6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yNv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h5sUVsxrWT2B&#10;gpUEhYEYYfTBopHqO0YDjJEM629bqhhG7XsBryAJCbFzx21IPItgo84t63MLFSVAZdhgNC6XZpxV&#10;217xTQORju/uFl5OwZ2qn7MCSnYDo8KRO4w1O4vO987refgufgE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t7cjb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014C4F" w:rsidRDefault="00014C4F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C1C03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14C4F" w:rsidRDefault="00014C4F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7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CYkhQIAABQFAAAOAAAAZHJzL2Uyb0RvYy54bWysVFFv0zAQfkfiP1h+7xJnaddGS6epaRDS&#10;gInBD3Adp7Fw7GC7TQfiv3N20q5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fi7ixXq+nqeTNJmtJ2lcFJP7cpVOZiW5mRbXxWpV&#10;kF8+T5JmjagqrnyqR9GS9O9EMY7PILeTbC8o2UvmJTyvmUeXaYQyA6vjN7ALMvCdHxTkDpvDILUg&#10;Ei+Lja6eQRhGD4MJFwksGm1+YNTDUObYft9RwzGS7xWIa0HS1E9xMNLpTQKGOd/ZnO9QxQAqx8wZ&#10;jAZj5YbZ33VGbBuIRULjlb4HSdYiyOUlr1HIMHqB1nhN+Nk+t4PXy2W2/A0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IucJiS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014C4F" w:rsidRDefault="00014C4F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14C4F" w:rsidRDefault="00014C4F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8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ZdS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phgJ2kGPHtneoDu5R2EcTW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" filled="f" stroked="f">
                      <v:textbox style="mso-fit-shape-to-text:t">
                        <w:txbxContent>
                          <w:p w:rsidR="00014C4F" w:rsidRDefault="00014C4F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14C4F" w:rsidRDefault="00014C4F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59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" filled="f" strokecolor="red" strokeweight="1pt">
                      <v:textbox>
                        <w:txbxContent>
                          <w:p w:rsidR="00014C4F" w:rsidRDefault="00014C4F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  <w:tr w:rsidR="009332FE" w:rsidTr="00946662">
        <w:trPr>
          <w:trHeight w:val="6504"/>
        </w:trPr>
        <w:tc>
          <w:tcPr>
            <w:tcW w:w="3557" w:type="pct"/>
            <w:hideMark/>
          </w:tcPr>
          <w:p w:rsidR="009332FE" w:rsidRDefault="00471A89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4BC77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14C4F" w:rsidRDefault="00014C4F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0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" filled="f" stroked="f" strokecolor="#974706" strokeweight="1.5pt">
                      <v:textbox>
                        <w:txbxContent>
                          <w:p w:rsidR="00014C4F" w:rsidRDefault="00014C4F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4EE62F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D0BFF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1E0130" w:rsidRDefault="001E0130" w:rsidP="001E0130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 w:rsidRPr="001E0130">
        <w:rPr>
          <w:rFonts w:cs="바탕 옛한글" w:hint="eastAsia"/>
          <w:b/>
          <w:color w:val="000000"/>
          <w:sz w:val="22"/>
        </w:rPr>
        <w:t xml:space="preserve"> </w:t>
      </w:r>
      <w:r>
        <w:rPr>
          <w:rFonts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1E0130" w:rsidTr="002A2F27">
        <w:trPr>
          <w:trHeight w:val="5044"/>
        </w:trPr>
        <w:tc>
          <w:tcPr>
            <w:tcW w:w="7047" w:type="dxa"/>
          </w:tcPr>
          <w:p w:rsidR="001E0130" w:rsidRDefault="001E0130" w:rsidP="002A2F2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426563F5" wp14:editId="46B8945B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414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E0130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6563F5" id="Text Box 1544" o:spid="_x0000_s1061" type="#_x0000_t202" style="position:absolute;margin-left:53.95pt;margin-top:303.95pt;width:27.8pt;height:49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" filled="f" stroked="f">
                      <v:textbox>
                        <w:txbxContent>
                          <w:p w:rsidR="001E0130" w:rsidRDefault="001E0130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3220458B" wp14:editId="1B18C136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413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E0130" w:rsidRDefault="001E0130" w:rsidP="001E0130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20458B" id="Rectangle 1545" o:spid="_x0000_s1062" style="position:absolute;margin-left:80.25pt;margin-top:320.45pt;width:155.05pt;height:12.3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" filled="f" strokecolor="red" strokeweight="1pt">
                      <v:textbox>
                        <w:txbxContent>
                          <w:p w:rsidR="001E0130" w:rsidRDefault="001E0130" w:rsidP="001E0130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1FB8F4AF" wp14:editId="158F9CAB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412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E0130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B8F4AF" id="Text Box 1550" o:spid="_x0000_s1063" type="#_x0000_t202" style="position:absolute;margin-left:235.3pt;margin-top:172.8pt;width:27.8pt;height:43.2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1JkvgIAAMY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" filled="f" stroked="f">
                      <v:textbox style="mso-fit-shape-to-text:t">
                        <w:txbxContent>
                          <w:p w:rsidR="001E0130" w:rsidRDefault="001E0130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4179FD59" wp14:editId="7FF9262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411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AD4178" id="Rectangle 1547" o:spid="_x0000_s1026" style="position:absolute;left:0;text-align:left;margin-left:215pt;margin-top:190.8pt;width:23.8pt;height:13.1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ApN7iV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1438C849" wp14:editId="61685B94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410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E0130" w:rsidRDefault="001E0130" w:rsidP="001E0130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38C849" id="Rectangle 1540" o:spid="_x0000_s1064" style="position:absolute;margin-left:72.55pt;margin-top:178.05pt;width:142.45pt;height:13.1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" filled="f" strokecolor="red" strokeweight="1pt">
                      <v:textbox>
                        <w:txbxContent>
                          <w:p w:rsidR="001E0130" w:rsidRDefault="001E0130" w:rsidP="001E0130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 wp14:anchorId="7B8E2C68" wp14:editId="184A8459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409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E0130" w:rsidRDefault="001E0130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8E2C68" id="Rectangle 1543" o:spid="_x0000_s1065" style="position:absolute;margin-left:72.55pt;margin-top:191.1pt;width:142.45pt;height:12.8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" filled="f" strokecolor="red" strokeweight="1pt">
                      <v:textbox>
                        <w:txbxContent>
                          <w:p w:rsidR="001E0130" w:rsidRDefault="001E0130" w:rsidP="001E0130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7DC419D4" wp14:editId="671FCF80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408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E0130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C419D4" id="Text Box 1541" o:spid="_x0000_s1066" type="#_x0000_t202" style="position:absolute;margin-left:51.85pt;margin-top:161.6pt;width:17.3pt;height:38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" filled="f" stroked="f">
                      <v:textbox inset="0,0,0,0">
                        <w:txbxContent>
                          <w:p w:rsidR="001E0130" w:rsidRDefault="001E0130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4A685A82" wp14:editId="2065147B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407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E0130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85A82" id="Text Box 1542" o:spid="_x0000_s1067" type="#_x0000_t202" style="position:absolute;margin-left:44.75pt;margin-top:175.6pt;width:27.8pt;height:43.2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Ui0vA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" filled="f" stroked="f">
                      <v:textbox style="mso-fit-shape-to-text:t">
                        <w:txbxContent>
                          <w:p w:rsidR="001E0130" w:rsidRDefault="001E0130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60CF71B2" wp14:editId="1149B0A7">
                  <wp:extent cx="4181475" cy="413385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0130" w:rsidRDefault="001E0130" w:rsidP="002A2F2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1E0130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문의 글 작성하기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로그인한 이용자에 한하여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문의 글 등록이 가능하다.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답변 작성하기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관리자로 로그인한 이용자는 문의 글에 대한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답변 글 쓰기가 가능하다.</w:t>
            </w:r>
          </w:p>
          <w:p w:rsidR="001E0130" w:rsidRDefault="001E0130" w:rsidP="002A2F27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2A2F27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조회수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글을 한 번 읽을 때마다 조회수가 1씩 증가한다.</w:t>
            </w:r>
          </w:p>
          <w:p w:rsidR="001E0130" w:rsidRDefault="001E0130" w:rsidP="002A2F27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2A2F27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Paging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 xml:space="preserve">10개의 페이지가 표시된다. 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&lt;  버튼은 이전페이지로,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&lt;&lt; 버튼은 처음페이지로,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&gt;  버튼은 다음페이지로,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&gt;&gt; 버튼은 마지막페이지로 이동한다.</w:t>
            </w:r>
          </w:p>
        </w:tc>
      </w:tr>
      <w:tr w:rsidR="001E0130" w:rsidTr="002A2F27">
        <w:trPr>
          <w:trHeight w:val="5540"/>
        </w:trPr>
        <w:tc>
          <w:tcPr>
            <w:tcW w:w="7047" w:type="dxa"/>
            <w:hideMark/>
          </w:tcPr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530ABB3A" wp14:editId="5DBD81A0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406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E0130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0ABB3A" id="Text Box 1548" o:spid="_x0000_s1068" type="#_x0000_t202" style="position:absolute;left:0;text-align:left;margin-left:47.75pt;margin-top:152.7pt;width:27.8pt;height:43.2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" filled="f" stroked="f">
                      <v:textbox style="mso-fit-shape-to-text:t">
                        <w:txbxContent>
                          <w:p w:rsidR="001E0130" w:rsidRDefault="001E0130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A22C3FF" wp14:editId="32C5E48E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405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5C3618" id="Rectangle 1552" o:spid="_x0000_s1026" style="position:absolute;left:0;text-align:left;margin-left:75.05pt;margin-top:185.75pt;width:172.35pt;height:13.7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4wtfg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6CDDEA09" wp14:editId="18683BEE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404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E0130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DDEA09" id="Text Box 1553" o:spid="_x0000_s1069" type="#_x0000_t202" style="position:absolute;left:0;text-align:left;margin-left:47.95pt;margin-top:171.05pt;width:27.8pt;height:43.2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pMbvA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OxIQjATtoEqPbG/QndyjMIqm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" filled="f" stroked="f">
                      <v:textbox style="mso-fit-shape-to-text:t">
                        <w:txbxContent>
                          <w:p w:rsidR="001E0130" w:rsidRDefault="001E0130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71CFD939" wp14:editId="4DCD4FA6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403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57A90A" id="Rectangle 1551" o:spid="_x0000_s1026" style="position:absolute;left:0;text-align:left;margin-left:75.05pt;margin-top:169.9pt;width:172.35pt;height:14.4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58757B87" wp14:editId="2E10DD49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02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E0130" w:rsidRDefault="001E0130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757B87" id="Rectangle 1549" o:spid="_x0000_s1070" style="position:absolute;left:0;text-align:left;margin-left:74.25pt;margin-top:114.7pt;width:172.35pt;height:13.7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Nz4ZmS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1E0130" w:rsidRDefault="001E0130" w:rsidP="001E0130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5805FAEE" wp14:editId="78786C40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01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E0130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05FAEE" id="Text Box 1546" o:spid="_x0000_s1071" type="#_x0000_t202" style="position:absolute;left:0;text-align:left;margin-left:46.45pt;margin-top:97.95pt;width:27.8pt;height:43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+ZvAIAAMY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CDZm+Z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1E0130" w:rsidRDefault="001E0130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바탕 옛한글"/>
                <w:noProof/>
                <w:color w:val="000000"/>
              </w:rPr>
              <w:drawing>
                <wp:inline distT="0" distB="0" distL="0" distR="0" wp14:anchorId="3EDDD3C1" wp14:editId="5F115A5E">
                  <wp:extent cx="4267200" cy="3000375"/>
                  <wp:effectExtent l="0" t="0" r="0" b="0"/>
                  <wp:docPr id="40" name="그림 40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 ID 변경 불가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ID 변경을 제한함으로써,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로그인한 이용자의 ID를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그대로 사용할 수 있도록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제작하였다.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⑥ 파일첨부 게시판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문의 글 작성 시 사진 및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파일 첨부를 통해 문의가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가능하다.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비밀번호 확인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입력을 통해서만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글 작성 및 열람, 수정,</w:t>
            </w:r>
          </w:p>
          <w:p w:rsidR="001E0130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삭제가 가능하다.</w:t>
            </w:r>
          </w:p>
        </w:tc>
      </w:tr>
    </w:tbl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</w:p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</w:p>
    <w:p w:rsidR="001E0130" w:rsidRDefault="001E0130" w:rsidP="001E0130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1E0130" w:rsidRPr="00A41E3D" w:rsidRDefault="001E0130" w:rsidP="001E0130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54"/>
          <w:szCs w:val="54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 xml:space="preserve"> IV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1E0130" w:rsidRPr="00A26DDB" w:rsidTr="002A2F2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1E0130" w:rsidRPr="0089412E" w:rsidTr="002A2F27">
              <w:trPr>
                <w:trHeight w:val="6123"/>
              </w:trPr>
              <w:tc>
                <w:tcPr>
                  <w:tcW w:w="5792" w:type="dxa"/>
                </w:tcPr>
                <w:p w:rsidR="001E0130" w:rsidRPr="009F481D" w:rsidRDefault="001E0130" w:rsidP="002A2F2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6880" behindDoc="0" locked="0" layoutInCell="1" allowOverlap="1" wp14:anchorId="1F371FF0" wp14:editId="20D0F0D0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98" name="Rectangle 15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B26CFD" w:rsidRDefault="001E0130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F371FF0" id="Rectangle 1561" o:spid="_x0000_s1072" style="position:absolute;margin-left:-.25pt;margin-top:17.25pt;width:276.05pt;height:36.4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CjuHqViQIAABc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1E0130" w:rsidRPr="00B26CFD" w:rsidRDefault="001E0130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2000" behindDoc="0" locked="0" layoutInCell="1" allowOverlap="1" wp14:anchorId="0AB31F00" wp14:editId="14B908C3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97" name="Rectangle 15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Default="001E0130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AB31F00" id="Rectangle 1566" o:spid="_x0000_s1073" style="position:absolute;margin-left:-.4pt;margin-top:103.15pt;width:276.2pt;height:18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GSigIAABc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DnsPGS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1E0130" w:rsidRDefault="001E0130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7904" behindDoc="0" locked="0" layoutInCell="1" allowOverlap="1" wp14:anchorId="1991D870" wp14:editId="0B2911FD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96" name="Text Box 15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DF6EEB" w:rsidRDefault="001E0130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991D870" id="Text Box 1562" o:spid="_x0000_s1074" type="#_x0000_t202" style="position:absolute;margin-left:-22.9pt;margin-top:77.3pt;width:27.8pt;height:43.2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6s1vQIAAMYFAAAOAAAAZHJzL2Uyb0RvYy54bWysVMlu2zAQvRfoPxC8K1pMK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" filled="f" stroked="f">
                            <v:textbox style="mso-fit-shape-to-text:t">
                              <w:txbxContent>
                                <w:p w:rsidR="001E0130" w:rsidRPr="00DF6EEB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760" behindDoc="0" locked="0" layoutInCell="1" allowOverlap="1" wp14:anchorId="41A3CD75" wp14:editId="440DE456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95" name="Rectangle 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B26CFD" w:rsidRDefault="001E0130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1A3CD75" id="Rectangle 1555" o:spid="_x0000_s1075" style="position:absolute;margin-left:68.1pt;margin-top:64.25pt;width:139.25pt;height:30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1T+AV4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1E0130" w:rsidRPr="00B26CFD" w:rsidRDefault="001E0130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2784" behindDoc="0" locked="0" layoutInCell="1" allowOverlap="1" wp14:anchorId="63FD811F" wp14:editId="0F4F5FDA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94" name="Text Box 15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DF6EEB" w:rsidRDefault="001E0130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3FD811F" id="Text Box 1557" o:spid="_x0000_s1076" type="#_x0000_t202" style="position:absolute;margin-left:46.7pt;margin-top:36.6pt;width:27.8pt;height:43.2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" filled="f" stroked="f">
                            <v:textbox style="mso-fit-shape-to-text:t">
                              <w:txbxContent>
                                <w:p w:rsidR="001E0130" w:rsidRPr="00DF6EEB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5856" behindDoc="0" locked="0" layoutInCell="1" allowOverlap="1" wp14:anchorId="731CDCA6" wp14:editId="3549BDD2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93" name="Text Box 15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DF6EEB" w:rsidRDefault="001E0130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31CDCA6" id="Text Box 1560" o:spid="_x0000_s1077" type="#_x0000_t202" style="position:absolute;margin-left:-21.7pt;margin-top:103pt;width:27.8pt;height:43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" filled="f" stroked="f">
                            <v:textbox style="mso-fit-shape-to-text:t">
                              <w:txbxContent>
                                <w:p w:rsidR="001E0130" w:rsidRPr="00DF6EEB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9952" behindDoc="0" locked="0" layoutInCell="1" allowOverlap="1" wp14:anchorId="69040252" wp14:editId="59D9E63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92" name="Text Box 15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DF6EEB" w:rsidRDefault="001E0130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9040252" id="Text Box 1564" o:spid="_x0000_s1078" type="#_x0000_t202" style="position:absolute;margin-left:267.95pt;margin-top:108.75pt;width:27.8pt;height:43.2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DaB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yNMBK0hyo9sr1Bd3KPwjgh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RFHxz5Y&#10;y/oJGKwkMAzICMMPDq1UPzAaYZDkWH/fUsUw6j4I6II0JMBTZNyFxNcRXNSlZH0poaICqBwbjKbj&#10;0kzTajsovmnB0rHvbqFzSu5YbVts8urQbzAsXHCHwWan0eXdaZ3H7+I3AA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DX&#10;pDaB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1E0130" w:rsidRPr="00DF6EEB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3808" behindDoc="0" locked="0" layoutInCell="1" allowOverlap="1" wp14:anchorId="1762CC4A" wp14:editId="4443FEB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91" name="Rectangle 15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B26CFD" w:rsidRDefault="001E0130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762CC4A" id="Rectangle 1558" o:spid="_x0000_s1079" style="position:absolute;margin-left:-.6pt;margin-top:190.35pt;width:282.65pt;height:44.6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Wf3avI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1E0130" w:rsidRPr="00B26CFD" w:rsidRDefault="001E0130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4048" behindDoc="0" locked="0" layoutInCell="1" allowOverlap="1" wp14:anchorId="7F8F5F0F" wp14:editId="3A3EC593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90" name="Rectangle 15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Default="001E0130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F8F5F0F" id="Rectangle 1568" o:spid="_x0000_s1080" style="position:absolute;margin-left:2.35pt;margin-top:237.45pt;width:276.45pt;height:14.7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ARJEw3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1E0130" w:rsidRDefault="001E0130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3024" behindDoc="0" locked="0" layoutInCell="1" allowOverlap="1" wp14:anchorId="152E6D73" wp14:editId="31298E79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89" name="Text Box 15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DF6EEB" w:rsidRDefault="001E0130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2E6D73" id="Text Box 1567" o:spid="_x0000_s1081" type="#_x0000_t202" style="position:absolute;margin-left:-20.4pt;margin-top:215.7pt;width:27.8pt;height:43.2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e5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ZJipGgPVTpge0NupV7FEbxwu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cUHftg&#10;I+snYLCSwDAgIww/OLRS/cBohEGSY/19RxXDqPsgoAvSkABPkXEXEi1mcFGXks2lhIoKoHJsMJqO&#10;KzNNq92g+LYFS8e+u4HOKbljtW2xyatDv8GwcMEdBpudRpd3p3Uev8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PFZ&#10;x7m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1E0130" w:rsidRPr="00DF6EEB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0976" behindDoc="0" locked="0" layoutInCell="1" allowOverlap="1" wp14:anchorId="224B8C8E" wp14:editId="475BD9D5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88" name="Text Box 15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DF6EEB" w:rsidRDefault="001E0130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24B8C8E" id="Text Box 1565" o:spid="_x0000_s1082" type="#_x0000_t202" style="position:absolute;margin-left:-22.9pt;margin-top:174.85pt;width:27.8pt;height:43.2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o0CvQ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C26&#10;jQK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1E0130" w:rsidRPr="00DF6EEB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8928" behindDoc="0" locked="0" layoutInCell="1" allowOverlap="1" wp14:anchorId="29C0ADB3" wp14:editId="5FD48664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87" name="Rectangle 15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Default="001E0130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C0ADB3" id="Rectangle 1563" o:spid="_x0000_s1083" style="position:absolute;margin-left:139.3pt;margin-top:123.7pt;width:139.5pt;height:62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PtfVCO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1E0130" w:rsidRDefault="001E0130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4832" behindDoc="0" locked="0" layoutInCell="1" allowOverlap="1" wp14:anchorId="77348669" wp14:editId="3515736A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86" name="Rectangle 15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B26CFD" w:rsidRDefault="001E0130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48669" id="Rectangle 1559" o:spid="_x0000_s1084" style="position:absolute;margin-left:-.6pt;margin-top:123.7pt;width:133.05pt;height:66.6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x1uiQ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Bs3HW6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1E0130" w:rsidRPr="00B26CFD" w:rsidRDefault="001E0130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12F97A5C" wp14:editId="07D7CE87">
                        <wp:extent cx="3524250" cy="3171825"/>
                        <wp:effectExtent l="0" t="0" r="0" b="0"/>
                        <wp:docPr id="41" name="그림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0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1E0130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1E0130" w:rsidRPr="00A26DDB" w:rsidRDefault="001E0130" w:rsidP="002A2F2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1E0130" w:rsidRPr="00A26DDB" w:rsidRDefault="001E0130" w:rsidP="002A2F2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1E0130" w:rsidRPr="00A26DDB" w:rsidRDefault="001E0130" w:rsidP="001E0130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1E0130" w:rsidRPr="00A26DDB" w:rsidRDefault="001E0130" w:rsidP="002A2F2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1E0130" w:rsidRPr="00A26DDB" w:rsidRDefault="001E0130" w:rsidP="002A2F2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1E0130" w:rsidRPr="00A26DDB" w:rsidRDefault="001E0130" w:rsidP="002A2F2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1E0130" w:rsidRPr="00A26DDB" w:rsidTr="002A2F27">
        <w:trPr>
          <w:trHeight w:val="631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1E0130" w:rsidRPr="0089412E" w:rsidTr="002A2F27">
              <w:trPr>
                <w:trHeight w:val="6508"/>
              </w:trPr>
              <w:tc>
                <w:tcPr>
                  <w:tcW w:w="6255" w:type="dxa"/>
                </w:tcPr>
                <w:p w:rsidR="001E0130" w:rsidRPr="00517746" w:rsidRDefault="001E0130" w:rsidP="002A2F2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7360" behindDoc="0" locked="0" layoutInCell="1" allowOverlap="1" wp14:anchorId="7D1ABFDF" wp14:editId="063FBC03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85" name="Rectangle 15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B26CFD" w:rsidRDefault="001E0130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1ABFDF" id="Rectangle 1581" o:spid="_x0000_s1085" style="position:absolute;left:0;text-align:left;margin-left:130.1pt;margin-top:108.75pt;width:135.95pt;height:43.2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PNkr9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1E0130" w:rsidRPr="00B26CFD" w:rsidRDefault="001E0130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168" behindDoc="0" locked="0" layoutInCell="1" allowOverlap="1" wp14:anchorId="561C6514" wp14:editId="1A5E8DA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84" name="Text Box 15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DF6EEB" w:rsidRDefault="001E0130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61C6514" id="Text Box 1573" o:spid="_x0000_s1086" type="#_x0000_t202" style="position:absolute;left:0;text-align:left;margin-left:108.9pt;margin-top:102.2pt;width:27.8pt;height:49.7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NrRvQ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" filled="f" stroked="f">
                            <v:textbox>
                              <w:txbxContent>
                                <w:p w:rsidR="001E0130" w:rsidRPr="00DF6EEB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8384" behindDoc="0" locked="0" layoutInCell="1" allowOverlap="1" wp14:anchorId="386C1967" wp14:editId="26175BF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83" name="Text Box 15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DF6EEB" w:rsidRDefault="001E0130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86C1967" id="Text Box 1582" o:spid="_x0000_s1087" type="#_x0000_t202" style="position:absolute;left:0;text-align:left;margin-left:99.05pt;margin-top:44.4pt;width:27.8pt;height:43.2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CB+XDs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1E0130" w:rsidRPr="00DF6EEB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6096" behindDoc="0" locked="0" layoutInCell="1" allowOverlap="1" wp14:anchorId="692EBFA8" wp14:editId="417B761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82" name="Text Box 15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DF6EEB" w:rsidRDefault="001E0130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92EBFA8" id="Text Box 1570" o:spid="_x0000_s1088" type="#_x0000_t202" style="position:absolute;left:0;text-align:left;margin-left:-3.4pt;margin-top:6.2pt;width:17.3pt;height:38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" filled="f" stroked="f">
                            <v:textbox inset="0,0,0,0">
                              <w:txbxContent>
                                <w:p w:rsidR="001E0130" w:rsidRPr="00DF6EEB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7120" behindDoc="0" locked="0" layoutInCell="1" allowOverlap="1" wp14:anchorId="386DEC9B" wp14:editId="6C1ABC24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81" name="Text Box 15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DF6EEB" w:rsidRDefault="001E0130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86DEC9B" id="Text Box 1571" o:spid="_x0000_s1089" type="#_x0000_t202" style="position:absolute;left:0;text-align:left;margin-left:-4.45pt;margin-top:32.85pt;width:27.8pt;height:43.2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WsIvQ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wr1r&#10;CL0CAADG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1E0130" w:rsidRPr="00DF6EEB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2240" behindDoc="0" locked="0" layoutInCell="1" allowOverlap="1" wp14:anchorId="58B09601" wp14:editId="097797FB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80" name="AutoShape 15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EED27B3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76" o:spid="_x0000_s1026" type="#_x0000_t38" style="position:absolute;left:0;text-align:left;margin-left:-41pt;margin-top:174.95pt;width:192.7pt;height:30pt;rotation:90;flip:x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9PgZg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3264" behindDoc="0" locked="0" layoutInCell="1" allowOverlap="1" wp14:anchorId="4C0E3613" wp14:editId="583D5217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79" name="AutoShape 15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73580375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77" o:spid="_x0000_s1026" type="#_x0000_t32" style="position:absolute;left:0;text-align:left;margin-left:24.05pt;margin-top:93.6pt;width:35.7pt;height:0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DDxae1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192" behindDoc="0" locked="0" layoutInCell="1" allowOverlap="1" wp14:anchorId="4383185E" wp14:editId="174AAA17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78" name="Rectangle 15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Default="001E0130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383185E" id="Rectangle 1574" o:spid="_x0000_s1090" style="position:absolute;left:0;text-align:left;margin-left:121.35pt;margin-top:70.6pt;width:139.5pt;height:12.8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" filled="f" strokecolor="red" strokeweight="1pt">
                            <v:textbox>
                              <w:txbxContent>
                                <w:p w:rsidR="001E0130" w:rsidRDefault="001E0130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8144" behindDoc="0" locked="0" layoutInCell="1" allowOverlap="1" wp14:anchorId="266BE2F6" wp14:editId="13EED076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77" name="Rectangle 15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B26CFD" w:rsidRDefault="001E0130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66BE2F6" id="Rectangle 1572" o:spid="_x0000_s1091" style="position:absolute;left:0;text-align:left;margin-left:17.75pt;margin-top:61.35pt;width:50.3pt;height:37.1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KL75by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1E0130" w:rsidRPr="00B26CFD" w:rsidRDefault="001E0130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5072" behindDoc="0" locked="0" layoutInCell="1" allowOverlap="1" wp14:anchorId="4BBFF138" wp14:editId="1D95CD95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76" name="Rectangle 15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Default="001E0130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BBFF138" id="Rectangle 1569" o:spid="_x0000_s1092" style="position:absolute;left:0;text-align:left;margin-left:11.65pt;margin-top:29.35pt;width:71.65pt;height:7.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D6cH5piQIAABU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1E0130" w:rsidRDefault="001E0130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FC979C" wp14:editId="73510446">
                        <wp:extent cx="3486150" cy="2667000"/>
                        <wp:effectExtent l="0" t="0" r="0" b="0"/>
                        <wp:docPr id="49" name="그림 49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E0130" w:rsidRPr="009F481D" w:rsidRDefault="001E0130" w:rsidP="002A2F2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312" behindDoc="0" locked="0" layoutInCell="1" allowOverlap="1" wp14:anchorId="061DF203" wp14:editId="45DA04E0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75" name="Text Box 15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DF6EEB" w:rsidRDefault="001E0130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61DF203" id="Text Box 1579" o:spid="_x0000_s1093" type="#_x0000_t202" style="position:absolute;margin-left:147.6pt;margin-top:65.75pt;width:27.8pt;height:43.2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UCa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Gvt&#10;QJq9AgAAxg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1E0130" w:rsidRPr="00DF6EEB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1216" behindDoc="0" locked="0" layoutInCell="1" allowOverlap="1" wp14:anchorId="57F9F085" wp14:editId="2A8D14C8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374" name="Text Box 15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E0130" w:rsidRPr="00DF6EEB" w:rsidRDefault="001E0130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7F9F085" id="Text Box 1575" o:spid="_x0000_s1094" type="#_x0000_t202" style="position:absolute;margin-left:224.85pt;margin-top:35.5pt;width:27.8pt;height:43.2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eDL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YLgpGgPVTpge0NupV7FEaLy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ecHPtg&#10;I+snYLCSwDAgIww/OLRS/cBohEGSY/19RxXDqPsgoAvSkABPkXEXEi1mcFGXks2lhIoKoHJsMJqO&#10;KzNNq92g+LYFS8e+u4HOKbljtW2xyatDv8GwcMEdBpudRpd3p3Uev8vf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CMd&#10;4Mu9AgAAxg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1E0130" w:rsidRPr="00DF6EEB" w:rsidRDefault="001E0130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336" behindDoc="0" locked="0" layoutInCell="1" allowOverlap="1" wp14:anchorId="0162F6CE" wp14:editId="4CA2EE83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373" name="Rectangle 15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FA23DA" id="Rectangle 1580" o:spid="_x0000_s1026" style="position:absolute;left:0;text-align:left;margin-left:169.4pt;margin-top:89.55pt;width:18.15pt;height:14.1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288" behindDoc="0" locked="0" layoutInCell="1" allowOverlap="1" wp14:anchorId="21A501D7" wp14:editId="524469C6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372" name="Rectangle 15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EC6F52A" id="Rectangle 1578" o:spid="_x0000_s1026" style="position:absolute;left:0;text-align:left;margin-left:245.45pt;margin-top:65.75pt;width:23.8pt;height:20.4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J3pfgIAAAEF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DLEJ3p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259AB483" wp14:editId="3B0BC86D">
                        <wp:extent cx="2905125" cy="1143000"/>
                        <wp:effectExtent l="19050" t="19050" r="9525" b="0"/>
                        <wp:docPr id="50" name="그림 5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1E0130" w:rsidRPr="00A26DDB" w:rsidRDefault="001E0130" w:rsidP="001E0130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1E0130" w:rsidRPr="00A26DDB" w:rsidRDefault="001E0130" w:rsidP="002A2F2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1E0130" w:rsidRPr="00A26DDB" w:rsidRDefault="001E0130" w:rsidP="002A2F2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1E0130" w:rsidRPr="00A26DDB" w:rsidRDefault="001E0130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45752E" w:rsidRDefault="0045752E" w:rsidP="0045752E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45752E" w:rsidRDefault="0045752E" w:rsidP="0045752E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45752E" w:rsidRDefault="0045752E" w:rsidP="0045752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45752E" w:rsidRPr="00A26DDB" w:rsidTr="002A2F2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45752E" w:rsidRPr="0089412E" w:rsidTr="002A2F27">
              <w:trPr>
                <w:trHeight w:val="6123"/>
              </w:trPr>
              <w:tc>
                <w:tcPr>
                  <w:tcW w:w="5792" w:type="dxa"/>
                </w:tcPr>
                <w:p w:rsidR="0045752E" w:rsidRPr="009F481D" w:rsidRDefault="0045752E" w:rsidP="002A2F2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5552" behindDoc="0" locked="0" layoutInCell="1" allowOverlap="1" wp14:anchorId="15B5F92A" wp14:editId="01248F50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68" name="Rectangle 15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B26CFD" w:rsidRDefault="0045752E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F92A" id="Rectangle 1590" o:spid="_x0000_s1095" style="position:absolute;margin-left:-.25pt;margin-top:17.25pt;width:276.05pt;height:36.4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DeYquIoCAAAX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45752E" w:rsidRPr="00B26CFD" w:rsidRDefault="0045752E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0672" behindDoc="0" locked="0" layoutInCell="1" allowOverlap="1" wp14:anchorId="729A9560" wp14:editId="2F616F40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67" name="Rectangle 15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Default="0045752E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9A9560" id="Rectangle 1595" o:spid="_x0000_s1096" style="position:absolute;margin-left:-.4pt;margin-top:103.15pt;width:276.2pt;height:18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AG0eFp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45752E" w:rsidRDefault="0045752E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576" behindDoc="0" locked="0" layoutInCell="1" allowOverlap="1" wp14:anchorId="47F5B481" wp14:editId="381A92EE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66" name="Text Box 15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DF6EEB" w:rsidRDefault="0045752E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7F5B481" id="Text Box 1591" o:spid="_x0000_s1097" type="#_x0000_t202" style="position:absolute;margin-left:-22.9pt;margin-top:77.3pt;width:27.8pt;height:43.2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YgvA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O3B5iC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45752E" w:rsidRPr="00DF6EEB" w:rsidRDefault="0045752E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0432" behindDoc="0" locked="0" layoutInCell="1" allowOverlap="1" wp14:anchorId="6E8374AC" wp14:editId="441FDDE0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65" name="Rectangle 15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B26CFD" w:rsidRDefault="0045752E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E8374AC" id="Rectangle 1584" o:spid="_x0000_s1098" style="position:absolute;margin-left:68.1pt;margin-top:64.25pt;width:139.25pt;height:30.6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u3TviI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45752E" w:rsidRPr="00B26CFD" w:rsidRDefault="0045752E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1456" behindDoc="0" locked="0" layoutInCell="1" allowOverlap="1" wp14:anchorId="158FA9BA" wp14:editId="436F05C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64" name="Text Box 15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DF6EEB" w:rsidRDefault="0045752E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8FA9BA" id="Text Box 1586" o:spid="_x0000_s1099" type="#_x0000_t202" style="position:absolute;margin-left:46.7pt;margin-top:36.6pt;width:27.8pt;height:43.2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8Xc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mEPF&#10;3L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45752E" w:rsidRPr="00DF6EEB" w:rsidRDefault="0045752E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4528" behindDoc="0" locked="0" layoutInCell="1" allowOverlap="1" wp14:anchorId="153CBE5E" wp14:editId="565FDC49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63" name="Text Box 15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DF6EEB" w:rsidRDefault="0045752E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3CBE5E" id="Text Box 1589" o:spid="_x0000_s1100" type="#_x0000_t202" style="position:absolute;margin-left:-21.7pt;margin-top:103pt;width:27.8pt;height:43.2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sLd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bxHCNBe6jSA9sbdCv3KIyS1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45752E" w:rsidRPr="00DF6EEB" w:rsidRDefault="0045752E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8624" behindDoc="0" locked="0" layoutInCell="1" allowOverlap="1" wp14:anchorId="3692C8F1" wp14:editId="38339906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62" name="Text Box 15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DF6EEB" w:rsidRDefault="0045752E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692C8F1" id="Text Box 1593" o:spid="_x0000_s1101" type="#_x0000_t202" style="position:absolute;margin-left:267.95pt;margin-top:108.75pt;width:27.8pt;height:43.2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l9J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Df&#10;5l9J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45752E" w:rsidRPr="00DF6EEB" w:rsidRDefault="0045752E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2480" behindDoc="0" locked="0" layoutInCell="1" allowOverlap="1" wp14:anchorId="2E823BFE" wp14:editId="55445DAF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61" name="Rectangle 15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B26CFD" w:rsidRDefault="0045752E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E823BFE" id="Rectangle 1587" o:spid="_x0000_s1102" style="position:absolute;margin-left:-.6pt;margin-top:190.35pt;width:282.65pt;height:44.6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" filled="f" strokecolor="red" strokeweight="1pt">
                            <v:textbox>
                              <w:txbxContent>
                                <w:p w:rsidR="0045752E" w:rsidRPr="00B26CFD" w:rsidRDefault="0045752E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2720" behindDoc="0" locked="0" layoutInCell="1" allowOverlap="1" wp14:anchorId="3ACAD752" wp14:editId="12B328FA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60" name="Rectangle 15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Default="0045752E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ACAD752" id="Rectangle 1597" o:spid="_x0000_s1103" style="position:absolute;margin-left:2.35pt;margin-top:237.45pt;width:276.45pt;height:14.7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BG2GvU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45752E" w:rsidRDefault="0045752E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1696" behindDoc="0" locked="0" layoutInCell="1" allowOverlap="1" wp14:anchorId="7E37BD88" wp14:editId="3B6F0BE2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59" name="Text Box 15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DF6EEB" w:rsidRDefault="0045752E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37BD88" id="Text Box 1596" o:spid="_x0000_s1104" type="#_x0000_t202" style="position:absolute;margin-left:-20.4pt;margin-top:215.7pt;width:27.8pt;height:43.2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UZP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G6h&#10;Rk+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45752E" w:rsidRPr="00DF6EEB" w:rsidRDefault="0045752E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648" behindDoc="0" locked="0" layoutInCell="1" allowOverlap="1" wp14:anchorId="2E27B226" wp14:editId="43EA1580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58" name="Text Box 15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DF6EEB" w:rsidRDefault="0045752E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E27B226" id="Text Box 1594" o:spid="_x0000_s1105" type="#_x0000_t202" style="position:absolute;margin-left:-22.9pt;margin-top:174.85pt;width:27.8pt;height:43.2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f2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2kEtRK0gyo9sr1Bd3KPwigh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TFPjn2w&#10;ltUTMFhJYBiQEYYfHBqpfmI0wCDJsP6xpYph1H4U0AVJSICnyLgLieYTuKhLyfpSQkUJUBk2GI3H&#10;pRmn1bZXfNOApWPf3ULnFNyx2rbY6NWh32BYuOAOg81Oo8u70zqP38Vv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LPZ&#10;l/a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45752E" w:rsidRPr="00DF6EEB" w:rsidRDefault="0045752E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600" behindDoc="0" locked="0" layoutInCell="1" allowOverlap="1" wp14:anchorId="0647A419" wp14:editId="056F0956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57" name="Rectangle 15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Default="0045752E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647A419" id="Rectangle 1592" o:spid="_x0000_s1106" style="position:absolute;margin-left:139.3pt;margin-top:123.7pt;width:139.5pt;height:62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4JtzfI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45752E" w:rsidRDefault="0045752E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3504" behindDoc="0" locked="0" layoutInCell="1" allowOverlap="1" wp14:anchorId="0FC5C8D7" wp14:editId="31B6941B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56" name="Rectangle 15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B26CFD" w:rsidRDefault="0045752E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FC5C8D7" id="Rectangle 1588" o:spid="_x0000_s1107" style="position:absolute;margin-left:-.6pt;margin-top:123.7pt;width:133.05pt;height:66.6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P7niA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W0T+54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45752E" w:rsidRPr="00B26CFD" w:rsidRDefault="0045752E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445CABE5" wp14:editId="323B5319">
                        <wp:extent cx="3524250" cy="3171825"/>
                        <wp:effectExtent l="0" t="0" r="0" b="0"/>
                        <wp:docPr id="1369" name="그림 13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0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45752E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45752E" w:rsidRPr="00A26DDB" w:rsidRDefault="0045752E" w:rsidP="002A2F2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45752E" w:rsidRPr="00A26DDB" w:rsidRDefault="0045752E" w:rsidP="002A2F2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45752E" w:rsidRPr="00A26DDB" w:rsidRDefault="0045752E" w:rsidP="0045752E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45752E" w:rsidRPr="00A26DDB" w:rsidRDefault="0045752E" w:rsidP="002A2F2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45752E" w:rsidRPr="00A26DDB" w:rsidRDefault="0045752E" w:rsidP="002A2F2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45752E" w:rsidRPr="00A26DDB" w:rsidRDefault="0045752E" w:rsidP="002A2F2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45752E" w:rsidRPr="00A26DDB" w:rsidTr="002A2F2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45752E" w:rsidRPr="0089412E" w:rsidTr="002A2F27">
              <w:trPr>
                <w:trHeight w:val="6508"/>
              </w:trPr>
              <w:tc>
                <w:tcPr>
                  <w:tcW w:w="6255" w:type="dxa"/>
                </w:tcPr>
                <w:p w:rsidR="0045752E" w:rsidRPr="00517746" w:rsidRDefault="0045752E" w:rsidP="002A2F2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6032" behindDoc="0" locked="0" layoutInCell="1" allowOverlap="1" wp14:anchorId="28EFB6EE" wp14:editId="0F49A1EE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55" name="Rectangle 16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B26CFD" w:rsidRDefault="0045752E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8EFB6EE" id="Rectangle 1610" o:spid="_x0000_s1108" style="position:absolute;left:0;text-align:left;margin-left:130.1pt;margin-top:108.75pt;width:135.95pt;height:43.2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ov89m4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45752E" w:rsidRPr="00B26CFD" w:rsidRDefault="0045752E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7840" behindDoc="0" locked="0" layoutInCell="1" allowOverlap="1" wp14:anchorId="16D5D64B" wp14:editId="248AC2E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54" name="Text Box 16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DF6EEB" w:rsidRDefault="0045752E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6D5D64B" id="Text Box 1602" o:spid="_x0000_s1109" type="#_x0000_t202" style="position:absolute;left:0;text-align:left;margin-left:108.9pt;margin-top:102.2pt;width:27.8pt;height:49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PKivAIAAMYFAAAOAAAAZHJzL2Uyb0RvYy54bWysVG1vmzAQ/j5p/8Hyd8pLHAq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A6s&#10;8qK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45752E" w:rsidRPr="00DF6EEB" w:rsidRDefault="0045752E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7056" behindDoc="0" locked="0" layoutInCell="1" allowOverlap="1" wp14:anchorId="7A62FE16" wp14:editId="42BA95B7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53" name="Text Box 16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DF6EEB" w:rsidRDefault="0045752E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A62FE16" id="Text Box 1611" o:spid="_x0000_s1110" type="#_x0000_t202" style="position:absolute;left:0;text-align:left;margin-left:99.05pt;margin-top:44.4pt;width:27.8pt;height:43.2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cZovAIAAMY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DYScZo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45752E" w:rsidRPr="00DF6EEB" w:rsidRDefault="0045752E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4768" behindDoc="0" locked="0" layoutInCell="1" allowOverlap="1" wp14:anchorId="0B0E73E9" wp14:editId="448170BC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52" name="Text Box 15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DF6EEB" w:rsidRDefault="0045752E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B0E73E9" id="Text Box 1599" o:spid="_x0000_s1111" type="#_x0000_t202" style="position:absolute;left:0;text-align:left;margin-left:-3.4pt;margin-top:6.2pt;width:17.3pt;height:38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TnJtQIAALY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DPxTnJ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45752E" w:rsidRPr="00DF6EEB" w:rsidRDefault="0045752E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5792" behindDoc="0" locked="0" layoutInCell="1" allowOverlap="1" wp14:anchorId="34CEB3E4" wp14:editId="78D7F243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51" name="Text Box 16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DF6EEB" w:rsidRDefault="0045752E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4CEB3E4" id="Text Box 1600" o:spid="_x0000_s1112" type="#_x0000_t202" style="position:absolute;left:0;text-align:left;margin-left:-4.45pt;margin-top:32.85pt;width:27.8pt;height:43.2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O98vgIAAMYFAAAOAAAAZHJzL2Uyb0RvYy54bWysVNtunDAQfa/Uf7D8ToBdQwC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" filled="f" stroked="f">
                            <v:textbox style="mso-fit-shape-to-text:t">
                              <w:txbxContent>
                                <w:p w:rsidR="0045752E" w:rsidRPr="00DF6EEB" w:rsidRDefault="0045752E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0912" behindDoc="0" locked="0" layoutInCell="1" allowOverlap="1" wp14:anchorId="0F75FCA3" wp14:editId="3C69BC47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50" name="AutoShape 16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7693360" id="AutoShape 1605" o:spid="_x0000_s1026" type="#_x0000_t38" style="position:absolute;left:0;text-align:left;margin-left:-41pt;margin-top:174.95pt;width:192.7pt;height:30pt;rotation:90;flip:x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3vZA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1936" behindDoc="0" locked="0" layoutInCell="1" allowOverlap="1" wp14:anchorId="3F68B913" wp14:editId="2F90DA1B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49" name="AutoShape 16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A9CD535" id="AutoShape 1606" o:spid="_x0000_s1026" type="#_x0000_t32" style="position:absolute;left:0;text-align:left;margin-left:24.05pt;margin-top:93.6pt;width:35.7pt;height:0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MmxEbskAgAAQQ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8864" behindDoc="0" locked="0" layoutInCell="1" allowOverlap="1" wp14:anchorId="630C0D3B" wp14:editId="60647EF3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48" name="Rectangle 16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Default="0045752E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30C0D3B" id="Rectangle 1603" o:spid="_x0000_s1113" style="position:absolute;left:0;text-align:left;margin-left:121.35pt;margin-top:70.6pt;width:139.5pt;height:12.8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3hqplY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45752E" w:rsidRDefault="0045752E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6816" behindDoc="0" locked="0" layoutInCell="1" allowOverlap="1" wp14:anchorId="0A672D69" wp14:editId="3345D5A9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47" name="Rectangle 16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B26CFD" w:rsidRDefault="0045752E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A672D69" id="Rectangle 1601" o:spid="_x0000_s1114" style="position:absolute;left:0;text-align:left;margin-left:17.75pt;margin-top:61.35pt;width:50.3pt;height:37.1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" filled="f" strokecolor="red" strokeweight="1.5pt">
                            <v:textbox>
                              <w:txbxContent>
                                <w:p w:rsidR="0045752E" w:rsidRPr="00B26CFD" w:rsidRDefault="0045752E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3744" behindDoc="0" locked="0" layoutInCell="1" allowOverlap="1" wp14:anchorId="192276EF" wp14:editId="5A396DB0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46" name="Rectangle 15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Default="0045752E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92276EF" id="Rectangle 1598" o:spid="_x0000_s1115" style="position:absolute;left:0;text-align:left;margin-left:11.65pt;margin-top:29.35pt;width:71.65pt;height:7.7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ANS42JiQIAABU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45752E" w:rsidRDefault="0045752E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6831E1FC" wp14:editId="5CB773B6">
                        <wp:extent cx="3486150" cy="2667000"/>
                        <wp:effectExtent l="0" t="0" r="0" b="0"/>
                        <wp:docPr id="1370" name="그림 137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5752E" w:rsidRPr="009F481D" w:rsidRDefault="0045752E" w:rsidP="002A2F2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3984" behindDoc="0" locked="0" layoutInCell="1" allowOverlap="1" wp14:anchorId="04DEEDEE" wp14:editId="775A6AA5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5" name="Text Box 16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DF6EEB" w:rsidRDefault="0045752E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4DEEDEE" id="Text Box 1608" o:spid="_x0000_s1116" type="#_x0000_t202" style="position:absolute;margin-left:147.6pt;margin-top:65.75pt;width:27.8pt;height:43.2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Fi2T&#10;TbwCAADG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45752E" w:rsidRPr="00DF6EEB" w:rsidRDefault="0045752E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9888" behindDoc="0" locked="0" layoutInCell="1" allowOverlap="1" wp14:anchorId="62BA3C11" wp14:editId="1D9F4965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344" name="Text Box 16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45752E" w:rsidRPr="00DF6EEB" w:rsidRDefault="0045752E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2BA3C11" id="Text Box 1604" o:spid="_x0000_s1117" type="#_x0000_t202" style="position:absolute;margin-left:224.85pt;margin-top:35.5pt;width:27.8pt;height:43.2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ERvA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WRzx&#10;Eb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45752E" w:rsidRPr="00DF6EEB" w:rsidRDefault="0045752E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5008" behindDoc="0" locked="0" layoutInCell="1" allowOverlap="1" wp14:anchorId="02CF6CC8" wp14:editId="6A8CD3E6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91" name="Rectangle 16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9BFD1E2" id="Rectangle 1609" o:spid="_x0000_s1026" style="position:absolute;left:0;text-align:left;margin-left:169.4pt;margin-top:89.55pt;width:18.15pt;height:14.1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2960" behindDoc="0" locked="0" layoutInCell="1" allowOverlap="1" wp14:anchorId="37AA14F2" wp14:editId="12F25219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90" name="Rectangle 16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EA78DA7" id="Rectangle 1607" o:spid="_x0000_s1026" style="position:absolute;left:0;text-align:left;margin-left:245.45pt;margin-top:65.75pt;width:23.8pt;height:20.4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gKrfQIAAAA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LNCAqt9&#10;AgAAAA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754435D0" wp14:editId="54D15742">
                        <wp:extent cx="2905125" cy="1143000"/>
                        <wp:effectExtent l="19050" t="19050" r="9525" b="0"/>
                        <wp:docPr id="1371" name="그림 1371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45752E" w:rsidRPr="00A26DDB" w:rsidRDefault="0045752E" w:rsidP="0045752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45752E" w:rsidRPr="00A26DDB" w:rsidRDefault="0045752E" w:rsidP="002A2F2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45752E" w:rsidRPr="00A26DDB" w:rsidRDefault="0045752E" w:rsidP="002A2F2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45752E" w:rsidRPr="00A26DDB" w:rsidRDefault="0045752E" w:rsidP="002A2F2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45752E" w:rsidRPr="0045752E" w:rsidRDefault="0045752E" w:rsidP="0045752E">
      <w:pPr>
        <w:jc w:val="center"/>
        <w:rPr>
          <w:rFonts w:cs="바탕 옛한글"/>
          <w:b/>
          <w:color w:val="000000"/>
          <w:sz w:val="22"/>
        </w:rPr>
      </w:pPr>
    </w:p>
    <w:p w:rsidR="00E405DB" w:rsidRPr="0045752E" w:rsidRDefault="0045752E" w:rsidP="0045752E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rFonts w:cs="바탕 옛한글"/>
          <w:b/>
          <w:color w:val="000000"/>
          <w:sz w:val="22"/>
        </w:rPr>
        <w:br w:type="page"/>
      </w:r>
      <w:r w:rsidR="00E405DB"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45752E">
        <w:rPr>
          <w:rFonts w:hint="eastAsia"/>
          <w:b/>
        </w:rPr>
        <w:t>웹개발자</w:t>
      </w:r>
      <w:r w:rsidR="0079412E">
        <w:rPr>
          <w:rFonts w:hint="eastAsia"/>
          <w:b/>
        </w:rPr>
        <w:t xml:space="preserve"> </w:t>
      </w:r>
      <w:r w:rsidRPr="007260AD">
        <w:rPr>
          <w:rFonts w:cs="바탕 옛한글" w:hint="eastAsia"/>
          <w:b/>
          <w:szCs w:val="20"/>
        </w:rPr>
        <w:t>/ 신입]</w:t>
      </w:r>
    </w:p>
    <w:p w:rsidR="00CF3FF5" w:rsidRDefault="00CF3FF5" w:rsidP="00E405DB">
      <w:pPr>
        <w:ind w:firstLineChars="50" w:firstLine="80"/>
        <w:rPr>
          <w:rFonts w:cs="바탕 옛한글"/>
          <w:b/>
          <w:szCs w:val="20"/>
        </w:rPr>
      </w:pPr>
      <w:r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간단히 말하면, </w:t>
      </w:r>
      <w:r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>나는 귀사에서 필요로 하는 최적의 인재입니다</w:t>
      </w:r>
      <w:r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>를 표현하는 것입니다. 이점을 유념하셔서 작성해주시면 더욱 완성도 높은 자소서가 됩니다.- 빨간 글씨는 참고하시고 삭제하세요)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  <w:r w:rsidR="00CF3FF5">
        <w:rPr>
          <w:rFonts w:cs="바탕 옛한글" w:hint="eastAsia"/>
          <w:b/>
          <w:szCs w:val="20"/>
        </w:rPr>
        <w:t xml:space="preserve"> </w:t>
      </w:r>
      <w:r w:rsidR="00CF3FF5" w:rsidRPr="00A6279F">
        <w:rPr>
          <w:rFonts w:ascii="굴림체" w:eastAsia="굴림체" w:hAnsi="굴림체" w:hint="eastAsia"/>
          <w:color w:val="FF0000"/>
        </w:rPr>
        <w:t>맞춤형 내용 작성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471A89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4C4F" w:rsidRPr="00CE7334" w:rsidRDefault="00014C4F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014C4F" w:rsidRPr="00111EE8" w:rsidRDefault="00014C4F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118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" strokecolor="red">
                      <v:textbox>
                        <w:txbxContent>
                          <w:p w:rsidR="00014C4F" w:rsidRPr="00CE7334" w:rsidRDefault="00014C4F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014C4F" w:rsidRPr="00111EE8" w:rsidRDefault="00014C4F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22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A349DB">
        <w:rPr>
          <w:rFonts w:hAnsi="굴림" w:cs="Arial"/>
          <w:b/>
          <w:bCs/>
        </w:rPr>
        <w:t>8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17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BB3A9A" w:rsidRPr="00BB3A9A" w:rsidSect="000E5972">
      <w:pgSz w:w="11906" w:h="16838" w:code="9"/>
      <w:pgMar w:top="1418" w:right="1418" w:bottom="1440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38A3" w:rsidRDefault="001538A3" w:rsidP="00507B30">
      <w:r>
        <w:separator/>
      </w:r>
    </w:p>
  </w:endnote>
  <w:endnote w:type="continuationSeparator" w:id="0">
    <w:p w:rsidR="001538A3" w:rsidRDefault="001538A3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38A3" w:rsidRDefault="001538A3" w:rsidP="00507B30">
      <w:r>
        <w:separator/>
      </w:r>
    </w:p>
  </w:footnote>
  <w:footnote w:type="continuationSeparator" w:id="0">
    <w:p w:rsidR="001538A3" w:rsidRDefault="001538A3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7B442D51"/>
    <w:multiLevelType w:val="hybridMultilevel"/>
    <w:tmpl w:val="6D885A7E"/>
    <w:lvl w:ilvl="0" w:tplc="56208F5E">
      <w:numFmt w:val="bullet"/>
      <w:lvlText w:val="-"/>
      <w:lvlJc w:val="left"/>
      <w:pPr>
        <w:ind w:left="400" w:hanging="40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F"/>
    <w:rsid w:val="00001B13"/>
    <w:rsid w:val="00012858"/>
    <w:rsid w:val="00014C4F"/>
    <w:rsid w:val="000164C7"/>
    <w:rsid w:val="0003202B"/>
    <w:rsid w:val="000436BA"/>
    <w:rsid w:val="00075E8E"/>
    <w:rsid w:val="00085201"/>
    <w:rsid w:val="000A575D"/>
    <w:rsid w:val="000C2ABD"/>
    <w:rsid w:val="000C44FF"/>
    <w:rsid w:val="000D128D"/>
    <w:rsid w:val="000D5F1B"/>
    <w:rsid w:val="000E5972"/>
    <w:rsid w:val="000F7A34"/>
    <w:rsid w:val="00113C64"/>
    <w:rsid w:val="001149DB"/>
    <w:rsid w:val="00116040"/>
    <w:rsid w:val="00122733"/>
    <w:rsid w:val="00124BEF"/>
    <w:rsid w:val="00132B93"/>
    <w:rsid w:val="001538A3"/>
    <w:rsid w:val="00175B15"/>
    <w:rsid w:val="00183B08"/>
    <w:rsid w:val="00194938"/>
    <w:rsid w:val="001D5C15"/>
    <w:rsid w:val="001D6AF7"/>
    <w:rsid w:val="001E0130"/>
    <w:rsid w:val="001E3744"/>
    <w:rsid w:val="001F4DA4"/>
    <w:rsid w:val="00217D30"/>
    <w:rsid w:val="002237B8"/>
    <w:rsid w:val="0023484D"/>
    <w:rsid w:val="00236E3C"/>
    <w:rsid w:val="002407A5"/>
    <w:rsid w:val="0026065B"/>
    <w:rsid w:val="00260844"/>
    <w:rsid w:val="002900FC"/>
    <w:rsid w:val="002A20DC"/>
    <w:rsid w:val="002A6F1F"/>
    <w:rsid w:val="002B027F"/>
    <w:rsid w:val="002B0FB2"/>
    <w:rsid w:val="002B762A"/>
    <w:rsid w:val="002C21ED"/>
    <w:rsid w:val="002D0C74"/>
    <w:rsid w:val="002D27F3"/>
    <w:rsid w:val="002E0E55"/>
    <w:rsid w:val="002E102B"/>
    <w:rsid w:val="002F0BDC"/>
    <w:rsid w:val="0030203C"/>
    <w:rsid w:val="00303084"/>
    <w:rsid w:val="003037B5"/>
    <w:rsid w:val="00321946"/>
    <w:rsid w:val="003335E3"/>
    <w:rsid w:val="003528B3"/>
    <w:rsid w:val="003531BB"/>
    <w:rsid w:val="00354DC7"/>
    <w:rsid w:val="00365ED6"/>
    <w:rsid w:val="003670B1"/>
    <w:rsid w:val="003930BC"/>
    <w:rsid w:val="003C7E1D"/>
    <w:rsid w:val="003E53D1"/>
    <w:rsid w:val="003F7839"/>
    <w:rsid w:val="00411FEA"/>
    <w:rsid w:val="00431995"/>
    <w:rsid w:val="004503A9"/>
    <w:rsid w:val="004517F7"/>
    <w:rsid w:val="00454A18"/>
    <w:rsid w:val="0045752E"/>
    <w:rsid w:val="00465ABF"/>
    <w:rsid w:val="00471A89"/>
    <w:rsid w:val="004777F1"/>
    <w:rsid w:val="00481C2F"/>
    <w:rsid w:val="004A279B"/>
    <w:rsid w:val="004A59F9"/>
    <w:rsid w:val="00507B30"/>
    <w:rsid w:val="00507CD3"/>
    <w:rsid w:val="00516416"/>
    <w:rsid w:val="00530EC4"/>
    <w:rsid w:val="0053481C"/>
    <w:rsid w:val="00537795"/>
    <w:rsid w:val="005772BB"/>
    <w:rsid w:val="00590F31"/>
    <w:rsid w:val="005E298B"/>
    <w:rsid w:val="005E4C06"/>
    <w:rsid w:val="0062132C"/>
    <w:rsid w:val="00633F96"/>
    <w:rsid w:val="00652D40"/>
    <w:rsid w:val="006547E4"/>
    <w:rsid w:val="006571D9"/>
    <w:rsid w:val="006628C0"/>
    <w:rsid w:val="006715CF"/>
    <w:rsid w:val="00672553"/>
    <w:rsid w:val="00683472"/>
    <w:rsid w:val="006964FF"/>
    <w:rsid w:val="006B5F93"/>
    <w:rsid w:val="006D3A1B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B4C17"/>
    <w:rsid w:val="007B58B3"/>
    <w:rsid w:val="00816A4D"/>
    <w:rsid w:val="00853569"/>
    <w:rsid w:val="00857CAF"/>
    <w:rsid w:val="00864153"/>
    <w:rsid w:val="008860C5"/>
    <w:rsid w:val="008969E8"/>
    <w:rsid w:val="008D2EF8"/>
    <w:rsid w:val="008F173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46662"/>
    <w:rsid w:val="00962E2A"/>
    <w:rsid w:val="00963A94"/>
    <w:rsid w:val="00987140"/>
    <w:rsid w:val="00991CDD"/>
    <w:rsid w:val="00994441"/>
    <w:rsid w:val="009B29C8"/>
    <w:rsid w:val="009C1B0D"/>
    <w:rsid w:val="009C3E3C"/>
    <w:rsid w:val="009C56CD"/>
    <w:rsid w:val="009D1997"/>
    <w:rsid w:val="009D705A"/>
    <w:rsid w:val="009F2CB2"/>
    <w:rsid w:val="009F489A"/>
    <w:rsid w:val="00A10AE2"/>
    <w:rsid w:val="00A349DB"/>
    <w:rsid w:val="00A36108"/>
    <w:rsid w:val="00A50C6A"/>
    <w:rsid w:val="00A56534"/>
    <w:rsid w:val="00A70918"/>
    <w:rsid w:val="00A71E2B"/>
    <w:rsid w:val="00A819F3"/>
    <w:rsid w:val="00A917B7"/>
    <w:rsid w:val="00AC7522"/>
    <w:rsid w:val="00B06290"/>
    <w:rsid w:val="00B1607E"/>
    <w:rsid w:val="00B1684F"/>
    <w:rsid w:val="00B20D15"/>
    <w:rsid w:val="00B302B2"/>
    <w:rsid w:val="00B32B07"/>
    <w:rsid w:val="00B44BCF"/>
    <w:rsid w:val="00B50CC7"/>
    <w:rsid w:val="00B5189A"/>
    <w:rsid w:val="00B83F8D"/>
    <w:rsid w:val="00B95620"/>
    <w:rsid w:val="00BB0D46"/>
    <w:rsid w:val="00BB3A9A"/>
    <w:rsid w:val="00BB656C"/>
    <w:rsid w:val="00BC1741"/>
    <w:rsid w:val="00BD3B9D"/>
    <w:rsid w:val="00BE5889"/>
    <w:rsid w:val="00BF4973"/>
    <w:rsid w:val="00C14E97"/>
    <w:rsid w:val="00C31E55"/>
    <w:rsid w:val="00C33E15"/>
    <w:rsid w:val="00C506CA"/>
    <w:rsid w:val="00C63B36"/>
    <w:rsid w:val="00C75101"/>
    <w:rsid w:val="00C819B0"/>
    <w:rsid w:val="00C912FA"/>
    <w:rsid w:val="00CB6EDC"/>
    <w:rsid w:val="00CC1219"/>
    <w:rsid w:val="00CD01FC"/>
    <w:rsid w:val="00CD0FC7"/>
    <w:rsid w:val="00CE2749"/>
    <w:rsid w:val="00CE44BE"/>
    <w:rsid w:val="00CE7736"/>
    <w:rsid w:val="00CF3FF5"/>
    <w:rsid w:val="00CF689E"/>
    <w:rsid w:val="00D0651E"/>
    <w:rsid w:val="00D10E15"/>
    <w:rsid w:val="00D222A2"/>
    <w:rsid w:val="00D23F5A"/>
    <w:rsid w:val="00D323D4"/>
    <w:rsid w:val="00D34417"/>
    <w:rsid w:val="00D34727"/>
    <w:rsid w:val="00D66118"/>
    <w:rsid w:val="00D762FE"/>
    <w:rsid w:val="00D82136"/>
    <w:rsid w:val="00DC6A5F"/>
    <w:rsid w:val="00DE468E"/>
    <w:rsid w:val="00E32ED6"/>
    <w:rsid w:val="00E405DB"/>
    <w:rsid w:val="00E45338"/>
    <w:rsid w:val="00E5305A"/>
    <w:rsid w:val="00E62929"/>
    <w:rsid w:val="00E76201"/>
    <w:rsid w:val="00E91FA2"/>
    <w:rsid w:val="00E931C4"/>
    <w:rsid w:val="00E9402B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1603C"/>
    <w:rsid w:val="00F17F2F"/>
    <w:rsid w:val="00F2590A"/>
    <w:rsid w:val="00F53C1B"/>
    <w:rsid w:val="00F60D7C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DFB2F"/>
  <w15:chartTrackingRefBased/>
  <w15:docId w15:val="{C6198D40-87BF-438F-B747-DA9DFEA9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52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xx/xxx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hyperlink" Target="https://youtu.be/XXX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ebPro\&#52712;&#50629;\&#50937;_&#51060;&#47141;&#49436;_&#44368;&#50977;&#51060;&#49688;&#44592;&#49696;&#45236;&#50669;&#49436;_&#54252;&#53944;&#54260;&#47532;&#50724;_&#51088;&#49548;&#49436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43C4F0-B103-4C2A-ACA1-D958A7C6D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웹_이력서_교육이수기술내역서_포트폴리오_자소서1.dotx</Template>
  <TotalTime>5</TotalTime>
  <Pages>17</Pages>
  <Words>1420</Words>
  <Characters>8099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9501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YI</cp:lastModifiedBy>
  <cp:revision>7</cp:revision>
  <dcterms:created xsi:type="dcterms:W3CDTF">2022-07-07T12:40:00Z</dcterms:created>
  <dcterms:modified xsi:type="dcterms:W3CDTF">2022-07-07T12:50:00Z</dcterms:modified>
</cp:coreProperties>
</file>