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651E" w:rsidRPr="00124BEF" w:rsidRDefault="00124BEF" w:rsidP="00124BEF">
      <w:pPr>
        <w:jc w:val="center"/>
        <w:rPr>
          <w:b/>
          <w:sz w:val="48"/>
          <w:szCs w:val="48"/>
        </w:rPr>
      </w:pPr>
      <w:r w:rsidRPr="00124BEF">
        <w:rPr>
          <w:rFonts w:hint="eastAsia"/>
          <w:b/>
          <w:sz w:val="48"/>
          <w:szCs w:val="48"/>
        </w:rPr>
        <w:t>이력서</w:t>
      </w:r>
      <w:r w:rsidR="009D1997">
        <w:rPr>
          <w:rFonts w:ascii="굴림체" w:eastAsia="굴림체" w:hAnsi="굴림체" w:cs="바탕 옛한글" w:hint="eastAsia"/>
          <w:color w:val="FF0000"/>
          <w:szCs w:val="20"/>
        </w:rPr>
        <w:t>(빨간 글씨는 지우세요.</w:t>
      </w:r>
      <w:r w:rsidR="009D1997">
        <w:rPr>
          <w:rFonts w:ascii="굴림체" w:eastAsia="굴림체" w:hAnsi="굴림체" w:cs="바탕 옛한글"/>
          <w:color w:val="FF0000"/>
          <w:szCs w:val="20"/>
        </w:rPr>
        <w:t xml:space="preserve"> </w:t>
      </w:r>
      <w:r w:rsidR="009D1997">
        <w:rPr>
          <w:rFonts w:ascii="굴림체" w:eastAsia="굴림체" w:hAnsi="굴림체" w:cs="바탕 옛한글" w:hint="eastAsia"/>
          <w:color w:val="FF0000"/>
          <w:szCs w:val="20"/>
        </w:rPr>
        <w:t>참조설명입니다)</w:t>
      </w:r>
    </w:p>
    <w:p w:rsidR="00124BEF" w:rsidRPr="007260AD" w:rsidRDefault="00124BEF" w:rsidP="006547E4">
      <w:pPr>
        <w:jc w:val="center"/>
        <w:rPr>
          <w:rFonts w:cs="바탕 옛한글"/>
          <w:b/>
          <w:szCs w:val="20"/>
        </w:rPr>
      </w:pPr>
      <w:r>
        <w:rPr>
          <w:rFonts w:hint="eastAsia"/>
          <w:b/>
        </w:rPr>
        <w:t>[지</w:t>
      </w:r>
      <w:r w:rsidRPr="00124BEF">
        <w:rPr>
          <w:rFonts w:hint="eastAsia"/>
          <w:b/>
        </w:rPr>
        <w:t xml:space="preserve">원분야: </w:t>
      </w:r>
      <w:r w:rsidR="00D222A2">
        <w:rPr>
          <w:rFonts w:hint="eastAsia"/>
          <w:b/>
        </w:rPr>
        <w:t>지원분야</w:t>
      </w:r>
      <w:r w:rsidRPr="007260AD">
        <w:rPr>
          <w:rFonts w:cs="바탕 옛한글" w:hint="eastAsia"/>
          <w:b/>
          <w:szCs w:val="20"/>
        </w:rPr>
        <w:t xml:space="preserve"> / 신입]</w:t>
      </w:r>
    </w:p>
    <w:p w:rsidR="00124BEF" w:rsidRPr="007260AD" w:rsidRDefault="00915E4B" w:rsidP="00EE669E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t>▶</w:t>
      </w:r>
      <w:r w:rsidR="00132B93">
        <w:rPr>
          <w:rFonts w:hint="eastAsia"/>
          <w:b/>
          <w:color w:val="262626"/>
          <w:kern w:val="0"/>
        </w:rPr>
        <w:t xml:space="preserve"> </w:t>
      </w:r>
      <w:r w:rsidR="00124BEF" w:rsidRPr="007260AD">
        <w:rPr>
          <w:rFonts w:cs="바탕 옛한글" w:hint="eastAsia"/>
          <w:b/>
          <w:szCs w:val="20"/>
        </w:rPr>
        <w:t>인적 사항</w:t>
      </w:r>
    </w:p>
    <w:tbl>
      <w:tblPr>
        <w:tblW w:w="9242" w:type="dxa"/>
        <w:tblInd w:w="200" w:type="dxa"/>
        <w:tblLook w:val="04A0" w:firstRow="1" w:lastRow="0" w:firstColumn="1" w:lastColumn="0" w:noHBand="0" w:noVBand="1"/>
      </w:tblPr>
      <w:tblGrid>
        <w:gridCol w:w="1466"/>
        <w:gridCol w:w="2549"/>
        <w:gridCol w:w="1332"/>
        <w:gridCol w:w="1804"/>
        <w:gridCol w:w="2091"/>
      </w:tblGrid>
      <w:tr w:rsidR="00EC6F80" w:rsidRPr="007260AD" w:rsidTr="007B58B3">
        <w:tc>
          <w:tcPr>
            <w:tcW w:w="1468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성명</w:t>
            </w:r>
          </w:p>
        </w:tc>
        <w:tc>
          <w:tcPr>
            <w:tcW w:w="2551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124BEF" w:rsidRPr="007B58B3" w:rsidRDefault="006F7FEF" w:rsidP="006F7FEF">
            <w:pPr>
              <w:rPr>
                <w:rFonts w:cs="바탕 옛한글"/>
                <w:szCs w:val="20"/>
              </w:rPr>
            </w:pPr>
            <w:r w:rsidRPr="007B58B3">
              <w:rPr>
                <w:rFonts w:cs="바탕 옛한글" w:hint="eastAsia"/>
                <w:szCs w:val="20"/>
              </w:rPr>
              <w:t>홍길동</w:t>
            </w:r>
            <w:r w:rsidR="007B58B3" w:rsidRPr="007B58B3">
              <w:rPr>
                <w:rFonts w:cs="바탕 옛한글" w:hint="eastAsia"/>
                <w:szCs w:val="20"/>
              </w:rPr>
              <w:t>(</w:t>
            </w:r>
            <w:r w:rsidR="007B58B3" w:rsidRPr="007B58B3">
              <w:rPr>
                <w:rFonts w:ascii="Open Sans" w:hAnsi="Open Sans" w:cs="Open Sans"/>
                <w:color w:val="373A3C"/>
                <w:szCs w:val="20"/>
                <w:shd w:val="clear" w:color="auto" w:fill="FFFFFF"/>
              </w:rPr>
              <w:t>洪吉童</w:t>
            </w:r>
            <w:r w:rsidR="007B58B3" w:rsidRPr="007B58B3">
              <w:rPr>
                <w:rFonts w:cs="바탕 옛한글" w:hint="eastAsia"/>
                <w:szCs w:val="20"/>
              </w:rPr>
              <w:t>)</w:t>
            </w:r>
          </w:p>
        </w:tc>
        <w:tc>
          <w:tcPr>
            <w:tcW w:w="1333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124BEF" w:rsidRPr="007260AD" w:rsidRDefault="00124BEF" w:rsidP="007B58B3">
            <w:pPr>
              <w:jc w:val="center"/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영문</w:t>
            </w:r>
          </w:p>
        </w:tc>
        <w:tc>
          <w:tcPr>
            <w:tcW w:w="1805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124BEF" w:rsidRPr="007260AD" w:rsidRDefault="006F7FEF" w:rsidP="006F7FE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G</w:t>
            </w:r>
            <w:r>
              <w:rPr>
                <w:rFonts w:cs="바탕 옛한글"/>
                <w:szCs w:val="20"/>
              </w:rPr>
              <w:t>il-Dong, Hong</w:t>
            </w:r>
          </w:p>
        </w:tc>
        <w:tc>
          <w:tcPr>
            <w:tcW w:w="2085" w:type="dxa"/>
            <w:vMerge w:val="restart"/>
            <w:tcBorders>
              <w:top w:val="single" w:sz="12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124BEF" w:rsidRPr="007260AD" w:rsidRDefault="00471A89" w:rsidP="007260AD">
            <w:pPr>
              <w:jc w:val="center"/>
              <w:rPr>
                <w:rFonts w:cs="바탕 옛한글"/>
                <w:szCs w:val="20"/>
              </w:rPr>
            </w:pPr>
            <w:r w:rsidRPr="008C5369">
              <w:rPr>
                <w:noProof/>
              </w:rPr>
              <w:drawing>
                <wp:inline distT="0" distB="0" distL="0" distR="0">
                  <wp:extent cx="1190625" cy="1343025"/>
                  <wp:effectExtent l="0" t="0" r="0" b="0"/>
                  <wp:docPr id="1" name="그림 2" descr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2" descr="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생년월일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2A6F1F" w:rsidP="002A6F1F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YYYY</w:t>
            </w:r>
            <w:r w:rsidR="00124BEF" w:rsidRPr="007260AD">
              <w:rPr>
                <w:rFonts w:cs="바탕 옛한글" w:hint="eastAsia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01</w:t>
            </w:r>
            <w:r w:rsidR="00124BEF" w:rsidRPr="007260AD">
              <w:rPr>
                <w:rFonts w:cs="바탕 옛한글" w:hint="eastAsia"/>
                <w:szCs w:val="20"/>
              </w:rPr>
              <w:t xml:space="preserve">. </w:t>
            </w:r>
            <w:r>
              <w:rPr>
                <w:rFonts w:cs="바탕 옛한글"/>
                <w:szCs w:val="20"/>
              </w:rPr>
              <w:t>01</w:t>
            </w:r>
            <w:r w:rsidR="00124BEF" w:rsidRPr="007260AD">
              <w:rPr>
                <w:rFonts w:cs="바탕 옛한글" w:hint="eastAsia"/>
                <w:szCs w:val="20"/>
              </w:rPr>
              <w:t xml:space="preserve"> (만</w:t>
            </w:r>
            <w:r w:rsidR="00A819F3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>xx</w:t>
            </w:r>
            <w:r w:rsidR="00124BEF" w:rsidRPr="007260AD">
              <w:rPr>
                <w:rFonts w:cs="바탕 옛한글" w:hint="eastAsia"/>
                <w:szCs w:val="20"/>
              </w:rPr>
              <w:t>세)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주소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2A6F1F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출퇴근할 주소</w:t>
            </w: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연락처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이메일</w:t>
            </w:r>
          </w:p>
        </w:tc>
        <w:tc>
          <w:tcPr>
            <w:tcW w:w="5689" w:type="dxa"/>
            <w:gridSpan w:val="3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  <w:tc>
          <w:tcPr>
            <w:tcW w:w="2085" w:type="dxa"/>
            <w:vMerge/>
            <w:tcBorders>
              <w:bottom w:val="single" w:sz="18" w:space="0" w:color="auto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  <w:tr w:rsidR="00EC6F80" w:rsidRPr="007260AD" w:rsidTr="007B58B3">
        <w:tc>
          <w:tcPr>
            <w:tcW w:w="146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장애 여부</w:t>
            </w:r>
          </w:p>
        </w:tc>
        <w:tc>
          <w:tcPr>
            <w:tcW w:w="2551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2A6F1F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해당 없음</w:t>
            </w:r>
          </w:p>
        </w:tc>
        <w:tc>
          <w:tcPr>
            <w:tcW w:w="1333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124BEF" w:rsidP="007B58B3">
            <w:pPr>
              <w:jc w:val="center"/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보훈 여부</w:t>
            </w:r>
          </w:p>
        </w:tc>
        <w:tc>
          <w:tcPr>
            <w:tcW w:w="1805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해당 없음</w:t>
            </w:r>
          </w:p>
        </w:tc>
        <w:tc>
          <w:tcPr>
            <w:tcW w:w="2085" w:type="dxa"/>
            <w:vMerge/>
            <w:tcBorders>
              <w:bottom w:val="nil"/>
            </w:tcBorders>
            <w:shd w:val="clear" w:color="auto" w:fill="auto"/>
          </w:tcPr>
          <w:p w:rsidR="00124BEF" w:rsidRPr="007260AD" w:rsidRDefault="00124BEF">
            <w:pPr>
              <w:rPr>
                <w:rFonts w:cs="바탕 옛한글"/>
                <w:szCs w:val="20"/>
              </w:rPr>
            </w:pPr>
          </w:p>
        </w:tc>
      </w:tr>
    </w:tbl>
    <w:p w:rsidR="00124BEF" w:rsidRDefault="00124BEF">
      <w:pPr>
        <w:rPr>
          <w:rFonts w:cs="바탕 옛한글"/>
          <w:szCs w:val="20"/>
        </w:rPr>
      </w:pPr>
    </w:p>
    <w:p w:rsidR="00124BEF" w:rsidRPr="007260AD" w:rsidRDefault="00915E4B" w:rsidP="00124BEF">
      <w:pPr>
        <w:ind w:firstLineChars="50" w:firstLine="100"/>
        <w:rPr>
          <w:rFonts w:cs="바탕 옛한글"/>
          <w:b/>
          <w:szCs w:val="20"/>
        </w:rPr>
      </w:pPr>
      <w:r w:rsidRPr="002237B8">
        <w:rPr>
          <w:rFonts w:hint="eastAsia"/>
          <w:b/>
        </w:rPr>
        <w:t>▶</w:t>
      </w:r>
      <w:r w:rsidR="00132B93">
        <w:rPr>
          <w:rFonts w:hint="eastAsia"/>
          <w:b/>
          <w:color w:val="262626"/>
          <w:kern w:val="0"/>
        </w:rPr>
        <w:t xml:space="preserve"> </w:t>
      </w:r>
      <w:r w:rsidR="00124BEF" w:rsidRPr="007260AD">
        <w:rPr>
          <w:rFonts w:cs="바탕 옛한글" w:hint="eastAsia"/>
          <w:b/>
          <w:szCs w:val="20"/>
        </w:rPr>
        <w:t>학력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452"/>
        <w:gridCol w:w="5812"/>
      </w:tblGrid>
      <w:tr w:rsidR="00EC6F80" w:rsidRPr="007260AD" w:rsidTr="00CE7736">
        <w:tc>
          <w:tcPr>
            <w:tcW w:w="345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124BEF" w:rsidRPr="007260AD" w:rsidRDefault="002A20DC" w:rsidP="002A20DC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 w:rsidR="00124BEF"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  <w:r w:rsidR="00124BEF"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 w:rsidR="00124BEF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5812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124BEF" w:rsidRPr="007260AD" w:rsidRDefault="002A20DC" w:rsidP="002A20DC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 xml:space="preserve">00 </w:t>
            </w:r>
            <w:r w:rsidR="00124BEF" w:rsidRPr="007260AD">
              <w:rPr>
                <w:rFonts w:cs="바탕 옛한글" w:hint="eastAsia"/>
                <w:szCs w:val="20"/>
              </w:rPr>
              <w:t xml:space="preserve">대학교 </w:t>
            </w: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>00</w:t>
            </w:r>
            <w:r>
              <w:rPr>
                <w:rFonts w:cs="바탕 옛한글" w:hint="eastAsia"/>
                <w:szCs w:val="20"/>
              </w:rPr>
              <w:t>학</w:t>
            </w:r>
            <w:r w:rsidR="00124BEF" w:rsidRPr="007260AD">
              <w:rPr>
                <w:rFonts w:cs="바탕 옛한글" w:hint="eastAsia"/>
                <w:szCs w:val="20"/>
              </w:rPr>
              <w:t>과 졸업 (평점 3.64</w:t>
            </w:r>
            <w:r>
              <w:rPr>
                <w:rFonts w:cs="바탕 옛한글"/>
                <w:szCs w:val="20"/>
              </w:rPr>
              <w:t xml:space="preserve"> </w:t>
            </w:r>
            <w:r w:rsidR="00124BEF" w:rsidRPr="007260AD">
              <w:rPr>
                <w:rFonts w:cs="바탕 옛한글" w:hint="eastAsia"/>
                <w:szCs w:val="20"/>
              </w:rPr>
              <w:t>/</w:t>
            </w:r>
            <w:r>
              <w:rPr>
                <w:rFonts w:cs="바탕 옛한글"/>
                <w:szCs w:val="20"/>
              </w:rPr>
              <w:t xml:space="preserve"> </w:t>
            </w:r>
            <w:r w:rsidR="00124BEF" w:rsidRPr="007260AD">
              <w:rPr>
                <w:rFonts w:cs="바탕 옛한글" w:hint="eastAsia"/>
                <w:szCs w:val="20"/>
              </w:rPr>
              <w:t>4.5)</w:t>
            </w:r>
          </w:p>
        </w:tc>
      </w:tr>
      <w:tr w:rsidR="00EC6F80" w:rsidRPr="007260AD" w:rsidTr="00CE7736">
        <w:tc>
          <w:tcPr>
            <w:tcW w:w="3452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124BEF" w:rsidRPr="007260AD" w:rsidRDefault="002A20DC" w:rsidP="002A20DC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  <w:r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5812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124BEF" w:rsidRPr="007260AD" w:rsidRDefault="002A20DC" w:rsidP="003C7E1D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0</w:t>
            </w:r>
            <w:r>
              <w:rPr>
                <w:rFonts w:cs="바탕 옛한글"/>
                <w:szCs w:val="20"/>
              </w:rPr>
              <w:t xml:space="preserve">0 </w:t>
            </w:r>
            <w:r w:rsidR="00EE669E" w:rsidRPr="007260AD">
              <w:rPr>
                <w:rFonts w:cs="바탕 옛한글" w:hint="eastAsia"/>
                <w:szCs w:val="20"/>
              </w:rPr>
              <w:t>고등학교 졸업</w:t>
            </w:r>
          </w:p>
        </w:tc>
      </w:tr>
    </w:tbl>
    <w:p w:rsidR="00124BEF" w:rsidRDefault="00124BEF">
      <w:pPr>
        <w:rPr>
          <w:rFonts w:cs="바탕 옛한글"/>
          <w:b/>
          <w:szCs w:val="20"/>
        </w:rPr>
      </w:pPr>
    </w:p>
    <w:p w:rsidR="00EF1009" w:rsidRPr="00EE669E" w:rsidRDefault="00EF1009" w:rsidP="00EF1009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</w:t>
      </w:r>
      <w:r w:rsidRPr="00EE669E">
        <w:rPr>
          <w:rFonts w:hint="eastAsia"/>
          <w:b/>
        </w:rPr>
        <w:t>자격</w:t>
      </w:r>
      <w:r>
        <w:rPr>
          <w:rFonts w:hint="eastAsia"/>
          <w:b/>
        </w:rPr>
        <w:t xml:space="preserve"> </w:t>
      </w:r>
      <w:r w:rsidRPr="00EE669E">
        <w:rPr>
          <w:rFonts w:hint="eastAsia"/>
          <w:b/>
        </w:rPr>
        <w:t>사항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1893"/>
        <w:gridCol w:w="7371"/>
      </w:tblGrid>
      <w:tr w:rsidR="00EF1009" w:rsidRPr="007260AD" w:rsidTr="00E9402B">
        <w:tc>
          <w:tcPr>
            <w:tcW w:w="1893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EF1009" w:rsidRPr="007260AD" w:rsidRDefault="00EF1009" w:rsidP="00962E2A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202</w:t>
            </w:r>
            <w:r w:rsidR="00962E2A"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/>
                <w:b/>
                <w:szCs w:val="20"/>
              </w:rPr>
              <w:t>. 0</w:t>
            </w:r>
            <w:r w:rsidR="00962E2A">
              <w:rPr>
                <w:rFonts w:cs="바탕 옛한글"/>
                <w:b/>
                <w:szCs w:val="20"/>
              </w:rPr>
              <w:t xml:space="preserve">8. </w:t>
            </w:r>
            <w:r w:rsidR="00530EC4">
              <w:rPr>
                <w:rFonts w:cs="바탕 옛한글" w:hint="eastAsia"/>
                <w:b/>
                <w:szCs w:val="20"/>
              </w:rPr>
              <w:t>x</w:t>
            </w:r>
            <w:r w:rsidR="00530EC4">
              <w:rPr>
                <w:rFonts w:cs="바탕 옛한글"/>
                <w:b/>
                <w:szCs w:val="20"/>
              </w:rPr>
              <w:t>x</w:t>
            </w:r>
          </w:p>
        </w:tc>
        <w:tc>
          <w:tcPr>
            <w:tcW w:w="7371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EF1009" w:rsidRPr="007260AD" w:rsidRDefault="00EF1009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정보처리 산업기사</w:t>
            </w:r>
            <w:r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 xml:space="preserve">       </w:t>
            </w:r>
            <w:r w:rsidRPr="007260AD">
              <w:rPr>
                <w:rFonts w:cs="바탕 옛한글" w:hint="eastAsia"/>
                <w:szCs w:val="20"/>
              </w:rPr>
              <w:t>(한국 산업 인력 공단)</w:t>
            </w:r>
          </w:p>
        </w:tc>
      </w:tr>
      <w:tr w:rsidR="00EF1009" w:rsidRPr="007260AD" w:rsidTr="00E9402B">
        <w:tc>
          <w:tcPr>
            <w:tcW w:w="1893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F1009" w:rsidRPr="007260AD" w:rsidRDefault="00EF1009" w:rsidP="00E9402B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0000. 00. 00</w:t>
            </w:r>
          </w:p>
        </w:tc>
        <w:tc>
          <w:tcPr>
            <w:tcW w:w="7371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EF1009" w:rsidRPr="007260AD" w:rsidRDefault="00EF1009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자동차 운전면허 </w:t>
            </w:r>
            <w:r>
              <w:rPr>
                <w:rFonts w:cs="바탕 옛한글"/>
                <w:szCs w:val="20"/>
              </w:rPr>
              <w:t>1</w:t>
            </w:r>
            <w:r w:rsidRPr="007260AD">
              <w:rPr>
                <w:rFonts w:cs="바탕 옛한글" w:hint="eastAsia"/>
                <w:szCs w:val="20"/>
              </w:rPr>
              <w:t>종 보통 (서울 지방 경찰청)</w:t>
            </w:r>
          </w:p>
        </w:tc>
      </w:tr>
    </w:tbl>
    <w:p w:rsidR="00EF1009" w:rsidRDefault="00EF1009">
      <w:pPr>
        <w:rPr>
          <w:rFonts w:cs="바탕 옛한글"/>
          <w:b/>
          <w:szCs w:val="20"/>
        </w:rPr>
      </w:pPr>
    </w:p>
    <w:p w:rsidR="009B29C8" w:rsidRPr="00CE7736" w:rsidRDefault="009B29C8" w:rsidP="009B29C8">
      <w:pPr>
        <w:pStyle w:val="a9"/>
        <w:widowControl/>
        <w:wordWrap/>
        <w:autoSpaceDE/>
        <w:snapToGrid w:val="0"/>
        <w:rPr>
          <w:rFonts w:ascii="굴림체" w:eastAsia="굴림체" w:hAnsi="굴림체" w:cs="바탕 옛한글"/>
          <w:color w:val="FF0000"/>
          <w:szCs w:val="20"/>
        </w:rPr>
      </w:pPr>
      <w:r w:rsidRPr="002237B8">
        <w:rPr>
          <w:rFonts w:hint="eastAsia"/>
          <w:b/>
        </w:rPr>
        <w:t>▶</w:t>
      </w:r>
      <w:r w:rsidRPr="00743D1E">
        <w:rPr>
          <w:rFonts w:hint="eastAsia"/>
          <w:b/>
          <w:color w:val="262626"/>
        </w:rPr>
        <w:t xml:space="preserve"> 병역사항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</w:tblBorders>
        <w:tblLook w:val="04A0" w:firstRow="1" w:lastRow="0" w:firstColumn="1" w:lastColumn="0" w:noHBand="0" w:noVBand="1"/>
      </w:tblPr>
      <w:tblGrid>
        <w:gridCol w:w="3169"/>
        <w:gridCol w:w="6095"/>
      </w:tblGrid>
      <w:tr w:rsidR="009B29C8" w:rsidRPr="007260AD" w:rsidTr="00E9402B">
        <w:tc>
          <w:tcPr>
            <w:tcW w:w="3169" w:type="dxa"/>
            <w:shd w:val="clear" w:color="auto" w:fill="F2F2F2"/>
            <w:vAlign w:val="center"/>
          </w:tcPr>
          <w:p w:rsidR="009B29C8" w:rsidRPr="007260AD" w:rsidRDefault="009B29C8" w:rsidP="00E9402B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00.00.00 ~ 00.00.00</w:t>
            </w:r>
          </w:p>
        </w:tc>
        <w:tc>
          <w:tcPr>
            <w:tcW w:w="6095" w:type="dxa"/>
            <w:shd w:val="clear" w:color="auto" w:fill="auto"/>
          </w:tcPr>
          <w:p w:rsidR="009B29C8" w:rsidRPr="007260AD" w:rsidRDefault="009B29C8" w:rsidP="00E9402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OO 병장 만기 전역</w:t>
            </w:r>
          </w:p>
        </w:tc>
      </w:tr>
    </w:tbl>
    <w:p w:rsidR="009B29C8" w:rsidRPr="00EF1009" w:rsidRDefault="009B29C8">
      <w:pPr>
        <w:rPr>
          <w:rFonts w:cs="바탕 옛한글"/>
          <w:b/>
          <w:szCs w:val="20"/>
        </w:rPr>
      </w:pPr>
    </w:p>
    <w:p w:rsidR="00EE669E" w:rsidRDefault="00915E4B" w:rsidP="00CE7736">
      <w:pPr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 xml:space="preserve"> </w:t>
      </w:r>
      <w:r w:rsidR="00EE669E">
        <w:rPr>
          <w:rFonts w:hint="eastAsia"/>
          <w:b/>
        </w:rPr>
        <w:t>교육 및 연수 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628"/>
        <w:gridCol w:w="5636"/>
      </w:tblGrid>
      <w:tr w:rsidR="00932A9A" w:rsidRPr="007260AD" w:rsidTr="002F0BDC">
        <w:tc>
          <w:tcPr>
            <w:tcW w:w="3628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  <w:vAlign w:val="center"/>
          </w:tcPr>
          <w:p w:rsidR="00932A9A" w:rsidRPr="007260AD" w:rsidRDefault="00932A9A" w:rsidP="002F0BDC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202</w:t>
            </w:r>
            <w:r w:rsidR="002B762A"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/>
                <w:b/>
                <w:szCs w:val="20"/>
              </w:rPr>
              <w:t>.0</w:t>
            </w:r>
            <w:r w:rsidR="002B762A"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10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202</w:t>
            </w:r>
            <w:r w:rsidR="002B762A">
              <w:rPr>
                <w:rFonts w:cs="바탕 옛한글"/>
                <w:b/>
                <w:szCs w:val="20"/>
              </w:rPr>
              <w:t>2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 w:rsidR="002B762A"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 w:rsidR="002B762A"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 w:rsidR="002B762A">
              <w:rPr>
                <w:rFonts w:cs="바탕 옛한글" w:hint="eastAsia"/>
                <w:b/>
                <w:szCs w:val="20"/>
              </w:rPr>
              <w:t>(877</w:t>
            </w:r>
            <w:r w:rsidRPr="007260AD">
              <w:rPr>
                <w:rFonts w:cs="바탕 옛한글" w:hint="eastAsia"/>
                <w:b/>
                <w:szCs w:val="20"/>
              </w:rPr>
              <w:t>시간)</w:t>
            </w:r>
          </w:p>
        </w:tc>
        <w:tc>
          <w:tcPr>
            <w:tcW w:w="563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932A9A" w:rsidRPr="007260AD" w:rsidRDefault="002B762A" w:rsidP="00932A9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자바(</w:t>
            </w:r>
            <w:r>
              <w:rPr>
                <w:rFonts w:cs="바탕 옛한글"/>
                <w:szCs w:val="20"/>
              </w:rPr>
              <w:t xml:space="preserve">JAVA) </w:t>
            </w:r>
            <w:r>
              <w:rPr>
                <w:rFonts w:cs="바탕 옛한글" w:hint="eastAsia"/>
                <w:szCs w:val="20"/>
              </w:rPr>
              <w:t>개발자 양성과 정보처리산업기사 취득과정</w:t>
            </w:r>
          </w:p>
          <w:p w:rsidR="00932A9A" w:rsidRPr="007260AD" w:rsidRDefault="002B762A" w:rsidP="002B762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[메가스터디</w:t>
            </w:r>
            <w:r>
              <w:rPr>
                <w:rFonts w:cs="바탕 옛한글"/>
                <w:szCs w:val="20"/>
              </w:rPr>
              <w:t>IT</w:t>
            </w:r>
            <w:r>
              <w:rPr>
                <w:rFonts w:cs="바탕 옛한글" w:hint="eastAsia"/>
                <w:szCs w:val="20"/>
              </w:rPr>
              <w:t xml:space="preserve">아카데미 </w:t>
            </w:r>
            <w:r>
              <w:rPr>
                <w:rFonts w:cs="바탕 옛한글"/>
                <w:szCs w:val="20"/>
              </w:rPr>
              <w:t>강남</w:t>
            </w:r>
            <w:r>
              <w:rPr>
                <w:rFonts w:cs="바탕 옛한글" w:hint="eastAsia"/>
                <w:szCs w:val="20"/>
              </w:rPr>
              <w:t>캠퍼스</w:t>
            </w:r>
            <w:r w:rsidR="00932A9A">
              <w:rPr>
                <w:rFonts w:cs="바탕 옛한글" w:hint="eastAsia"/>
                <w:szCs w:val="20"/>
              </w:rPr>
              <w:t>]</w:t>
            </w:r>
          </w:p>
        </w:tc>
      </w:tr>
      <w:tr w:rsidR="00932A9A" w:rsidRPr="007260AD" w:rsidTr="002F0BDC">
        <w:tc>
          <w:tcPr>
            <w:tcW w:w="362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  <w:vAlign w:val="center"/>
          </w:tcPr>
          <w:p w:rsidR="00932A9A" w:rsidRPr="00B44BCF" w:rsidRDefault="008D2EF8" w:rsidP="00183B08">
            <w:pPr>
              <w:rPr>
                <w:rFonts w:cs="바탕 옛한글"/>
                <w:b/>
                <w:color w:val="FF0000"/>
                <w:szCs w:val="20"/>
              </w:rPr>
            </w:pPr>
            <w:r w:rsidRPr="00B44BCF">
              <w:rPr>
                <w:rFonts w:cs="바탕 옛한글" w:hint="eastAsia"/>
                <w:b/>
                <w:color w:val="FF0000"/>
                <w:szCs w:val="20"/>
              </w:rPr>
              <w:t>다른 교육 및 연수가 있을 시 명시</w:t>
            </w:r>
          </w:p>
        </w:tc>
        <w:tc>
          <w:tcPr>
            <w:tcW w:w="563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932A9A" w:rsidRPr="00B44BCF" w:rsidRDefault="00B44BCF" w:rsidP="00183B08">
            <w:pPr>
              <w:rPr>
                <w:rFonts w:cs="바탕 옛한글"/>
                <w:color w:val="FF0000"/>
                <w:szCs w:val="20"/>
              </w:rPr>
            </w:pPr>
            <w:r w:rsidRPr="00B44BCF">
              <w:rPr>
                <w:rFonts w:cs="바탕 옛한글" w:hint="eastAsia"/>
                <w:color w:val="FF0000"/>
                <w:szCs w:val="20"/>
              </w:rPr>
              <w:t>없을 경우 삭제</w:t>
            </w:r>
          </w:p>
        </w:tc>
      </w:tr>
    </w:tbl>
    <w:p w:rsidR="00932A9A" w:rsidRPr="00932A9A" w:rsidRDefault="00932A9A" w:rsidP="00CE7736">
      <w:pPr>
        <w:rPr>
          <w:b/>
        </w:rPr>
      </w:pPr>
    </w:p>
    <w:p w:rsidR="00EE669E" w:rsidRDefault="002237B8">
      <w:pPr>
        <w:rPr>
          <w:b/>
        </w:rPr>
      </w:pPr>
      <w:r w:rsidRPr="002237B8">
        <w:rPr>
          <w:rFonts w:hint="eastAsia"/>
          <w:b/>
        </w:rPr>
        <w:t>▶</w:t>
      </w:r>
      <w:r w:rsidR="00915E4B">
        <w:rPr>
          <w:rFonts w:hint="eastAsia"/>
          <w:b/>
        </w:rPr>
        <w:t xml:space="preserve"> </w:t>
      </w:r>
      <w:r w:rsidR="00EE669E">
        <w:rPr>
          <w:rFonts w:hint="eastAsia"/>
          <w:b/>
        </w:rPr>
        <w:t>사용 가능 기술</w:t>
      </w:r>
      <w:r w:rsidR="00923F61">
        <w:rPr>
          <w:rFonts w:hint="eastAsia"/>
          <w:b/>
        </w:rPr>
        <w:t xml:space="preserve"> 요약 </w:t>
      </w:r>
      <w:r w:rsidR="00923F61">
        <w:rPr>
          <w:b/>
        </w:rPr>
        <w:t xml:space="preserve">: </w:t>
      </w:r>
      <w:hyperlink r:id="rId9" w:history="1">
        <w:r w:rsidR="00194938" w:rsidRPr="00516416">
          <w:rPr>
            <w:rStyle w:val="a6"/>
            <w:b/>
          </w:rPr>
          <w:t>http</w:t>
        </w:r>
        <w:r w:rsidR="00194938" w:rsidRPr="00516416">
          <w:rPr>
            <w:rStyle w:val="a6"/>
            <w:rFonts w:hint="eastAsia"/>
            <w:b/>
          </w:rPr>
          <w:t>s</w:t>
        </w:r>
        <w:r w:rsidR="00194938" w:rsidRPr="00516416">
          <w:rPr>
            <w:rStyle w:val="a6"/>
            <w:b/>
          </w:rPr>
          <w:t>://github.com/</w:t>
        </w:r>
        <w:r w:rsidR="00194938" w:rsidRPr="00516416">
          <w:rPr>
            <w:rStyle w:val="a6"/>
            <w:rFonts w:hint="eastAsia"/>
            <w:b/>
          </w:rPr>
          <w:t>본인git주소</w:t>
        </w:r>
      </w:hyperlink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176"/>
        <w:gridCol w:w="7088"/>
      </w:tblGrid>
      <w:tr w:rsidR="00EC6F80" w:rsidRPr="007260AD" w:rsidTr="00F17F2F">
        <w:tc>
          <w:tcPr>
            <w:tcW w:w="2176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L</w:t>
            </w:r>
            <w:r w:rsidR="00EE669E" w:rsidRPr="007260AD">
              <w:rPr>
                <w:rFonts w:cs="바탕 옛한글" w:hint="eastAsia"/>
                <w:b/>
                <w:szCs w:val="20"/>
              </w:rPr>
              <w:t>anguage</w:t>
            </w:r>
          </w:p>
        </w:tc>
        <w:tc>
          <w:tcPr>
            <w:tcW w:w="7088" w:type="dxa"/>
            <w:tcBorders>
              <w:top w:val="single" w:sz="12" w:space="0" w:color="auto"/>
              <w:bottom w:val="single" w:sz="8" w:space="0" w:color="A6A6A6"/>
            </w:tcBorders>
            <w:shd w:val="clear" w:color="auto" w:fill="auto"/>
          </w:tcPr>
          <w:p w:rsidR="00EE669E" w:rsidRPr="007260AD" w:rsidRDefault="00507B30" w:rsidP="00B1684F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JAVA, </w:t>
            </w:r>
            <w:r w:rsidR="00D34727">
              <w:rPr>
                <w:rFonts w:cs="바탕 옛한글" w:hint="eastAsia"/>
                <w:szCs w:val="20"/>
              </w:rPr>
              <w:t>JSP</w:t>
            </w:r>
          </w:p>
        </w:tc>
      </w:tr>
      <w:tr w:rsidR="00EC6F80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D</w:t>
            </w:r>
            <w:r w:rsidR="004A279B">
              <w:rPr>
                <w:rFonts w:cs="바탕 옛한글" w:hint="eastAsia"/>
                <w:b/>
                <w:szCs w:val="20"/>
              </w:rPr>
              <w:t>BMS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EE669E" w:rsidRPr="007260AD" w:rsidRDefault="00EE669E" w:rsidP="00FD168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Oracle, MySQL</w:t>
            </w:r>
          </w:p>
        </w:tc>
      </w:tr>
      <w:tr w:rsidR="00EC6F80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E669E" w:rsidRPr="007260AD" w:rsidRDefault="006547E4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F</w:t>
            </w:r>
            <w:r w:rsidR="00EE669E" w:rsidRPr="007260AD">
              <w:rPr>
                <w:rFonts w:cs="바탕 옛한글" w:hint="eastAsia"/>
                <w:b/>
                <w:szCs w:val="20"/>
              </w:rPr>
              <w:t>ramework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EE669E" w:rsidRPr="007260AD" w:rsidRDefault="00B1684F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Spring Framework, Mybatis Frameworkk</w:t>
            </w:r>
          </w:p>
        </w:tc>
      </w:tr>
      <w:tr w:rsidR="00EC6F80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EE669E" w:rsidRPr="007260AD" w:rsidRDefault="0075499A" w:rsidP="00FD168A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 xml:space="preserve">IDE </w:t>
            </w:r>
            <w:r w:rsidR="006547E4" w:rsidRPr="007260AD">
              <w:rPr>
                <w:rFonts w:cs="바탕 옛한글" w:hint="eastAsia"/>
                <w:b/>
                <w:szCs w:val="20"/>
              </w:rPr>
              <w:t>T</w:t>
            </w:r>
            <w:r w:rsidR="00EE669E" w:rsidRPr="007260AD">
              <w:rPr>
                <w:rFonts w:cs="바탕 옛한글" w:hint="eastAsia"/>
                <w:b/>
                <w:szCs w:val="20"/>
              </w:rPr>
              <w:t>ool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EE669E" w:rsidRPr="007260AD" w:rsidRDefault="00EE669E" w:rsidP="0075499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Eclipse,</w:t>
            </w:r>
            <w:r w:rsidR="00B1684F">
              <w:rPr>
                <w:rFonts w:cs="바탕 옛한글"/>
                <w:szCs w:val="20"/>
              </w:rPr>
              <w:t xml:space="preserve"> Spring Tool Suit, </w:t>
            </w:r>
            <w:r w:rsidR="00516416">
              <w:rPr>
                <w:rFonts w:cs="바탕 옛한글" w:hint="eastAsia"/>
                <w:szCs w:val="20"/>
              </w:rPr>
              <w:t>S</w:t>
            </w:r>
            <w:r w:rsidRPr="007260AD">
              <w:rPr>
                <w:rFonts w:cs="바탕 옛한글" w:hint="eastAsia"/>
                <w:szCs w:val="20"/>
              </w:rPr>
              <w:t>qlDeveloper, eXER</w:t>
            </w:r>
            <w:r w:rsidR="00516416">
              <w:rPr>
                <w:rFonts w:cs="바탕 옛한글" w:hint="eastAsia"/>
                <w:szCs w:val="20"/>
              </w:rPr>
              <w:t>D, Visual Studio</w:t>
            </w:r>
          </w:p>
        </w:tc>
      </w:tr>
      <w:tr w:rsidR="0030203C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30203C" w:rsidRPr="007260AD" w:rsidRDefault="0030203C" w:rsidP="0030203C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Web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30203C" w:rsidRPr="007260AD" w:rsidRDefault="0030203C" w:rsidP="0030203C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HTML, CSS, JavaScript, jQuery, Ajax</w:t>
            </w:r>
          </w:p>
        </w:tc>
      </w:tr>
      <w:tr w:rsidR="0030203C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30203C" w:rsidRPr="007260AD" w:rsidRDefault="0030203C" w:rsidP="0030203C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OS</w:t>
            </w: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30203C" w:rsidRPr="007260AD" w:rsidRDefault="0030203C" w:rsidP="0030203C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windows</w:t>
            </w:r>
            <w:r>
              <w:rPr>
                <w:rFonts w:cs="바탕 옛한글"/>
                <w:szCs w:val="20"/>
              </w:rPr>
              <w:t>, linux(Cent OS, ubuntu)</w:t>
            </w:r>
          </w:p>
        </w:tc>
      </w:tr>
      <w:tr w:rsidR="0030203C" w:rsidRPr="007260AD" w:rsidTr="00F17F2F">
        <w:tc>
          <w:tcPr>
            <w:tcW w:w="2176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F2F2F2"/>
          </w:tcPr>
          <w:p w:rsidR="0030203C" w:rsidRPr="007260AD" w:rsidRDefault="0030203C" w:rsidP="0030203C">
            <w:pPr>
              <w:rPr>
                <w:rFonts w:cs="바탕 옛한글"/>
                <w:b/>
                <w:szCs w:val="20"/>
              </w:rPr>
            </w:pPr>
          </w:p>
        </w:tc>
        <w:tc>
          <w:tcPr>
            <w:tcW w:w="7088" w:type="dxa"/>
            <w:tcBorders>
              <w:top w:val="single" w:sz="8" w:space="0" w:color="A6A6A6"/>
              <w:bottom w:val="single" w:sz="8" w:space="0" w:color="A6A6A6"/>
            </w:tcBorders>
            <w:shd w:val="clear" w:color="auto" w:fill="auto"/>
          </w:tcPr>
          <w:p w:rsidR="0030203C" w:rsidRPr="007260AD" w:rsidRDefault="0030203C" w:rsidP="0030203C">
            <w:pPr>
              <w:rPr>
                <w:rFonts w:cs="바탕 옛한글"/>
                <w:szCs w:val="20"/>
              </w:rPr>
            </w:pPr>
            <w:r w:rsidRPr="0030203C">
              <w:rPr>
                <w:rFonts w:cs="바탕 옛한글" w:hint="eastAsia"/>
                <w:color w:val="FF0000"/>
                <w:szCs w:val="20"/>
              </w:rPr>
              <w:t>(수업시간에 한 내용 외에도 본인이 가능한 모든 기술 열거)</w:t>
            </w:r>
          </w:p>
        </w:tc>
      </w:tr>
    </w:tbl>
    <w:p w:rsidR="00963A94" w:rsidRDefault="00963A94" w:rsidP="00963A94">
      <w:pPr>
        <w:rPr>
          <w:b/>
        </w:rPr>
      </w:pPr>
    </w:p>
    <w:p w:rsidR="00963A94" w:rsidRDefault="00EE669E" w:rsidP="00963A94">
      <w:pPr>
        <w:rPr>
          <w:b/>
        </w:rPr>
      </w:pPr>
      <w:r>
        <w:rPr>
          <w:rFonts w:hint="eastAsia"/>
          <w:b/>
        </w:rPr>
        <w:t xml:space="preserve"> </w:t>
      </w:r>
      <w:r w:rsidR="00963A94" w:rsidRPr="002237B8">
        <w:rPr>
          <w:rFonts w:hint="eastAsia"/>
          <w:b/>
        </w:rPr>
        <w:t>▶</w:t>
      </w:r>
      <w:r w:rsidR="00963A94">
        <w:rPr>
          <w:rFonts w:hint="eastAsia"/>
          <w:b/>
        </w:rPr>
        <w:t>경력 사항</w:t>
      </w:r>
      <w:r w:rsidR="00963A94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963A94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963A94">
        <w:rPr>
          <w:rFonts w:ascii="굴림체" w:eastAsia="굴림체" w:hAnsi="굴림체" w:cs="바탕 옛한글" w:hint="eastAsia"/>
          <w:color w:val="FF0000"/>
          <w:szCs w:val="20"/>
        </w:rPr>
        <w:t>삭제, 경력사원의 경우 학력 밑으로)</w:t>
      </w:r>
    </w:p>
    <w:tbl>
      <w:tblPr>
        <w:tblW w:w="9264" w:type="dxa"/>
        <w:tblInd w:w="200" w:type="dxa"/>
        <w:tblBorders>
          <w:top w:val="single" w:sz="12" w:space="0" w:color="auto"/>
          <w:bottom w:val="single" w:sz="8" w:space="0" w:color="A6A6A6"/>
          <w:insideH w:val="single" w:sz="8" w:space="0" w:color="A6A6A6"/>
          <w:insideV w:val="single" w:sz="8" w:space="0" w:color="A6A6A6"/>
        </w:tblBorders>
        <w:tblLook w:val="04A0" w:firstRow="1" w:lastRow="0" w:firstColumn="1" w:lastColumn="0" w:noHBand="0" w:noVBand="1"/>
      </w:tblPr>
      <w:tblGrid>
        <w:gridCol w:w="1893"/>
        <w:gridCol w:w="7371"/>
      </w:tblGrid>
      <w:tr w:rsidR="00963A94" w:rsidRPr="007260AD" w:rsidTr="00E9402B">
        <w:tc>
          <w:tcPr>
            <w:tcW w:w="9264" w:type="dxa"/>
            <w:gridSpan w:val="2"/>
            <w:shd w:val="clear" w:color="auto" w:fill="F2F2F2"/>
          </w:tcPr>
          <w:p w:rsidR="00963A94" w:rsidRPr="007260AD" w:rsidRDefault="00963A94" w:rsidP="00E9402B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lastRenderedPageBreak/>
              <w:t>2019.01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202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>년</w:t>
            </w:r>
            <w:r>
              <w:rPr>
                <w:rFonts w:cs="바탕 옛한글" w:hint="eastAsia"/>
                <w:b/>
                <w:szCs w:val="20"/>
              </w:rPr>
              <w:t xml:space="preserve"> 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개월) / </w:t>
            </w:r>
            <w:r>
              <w:rPr>
                <w:rFonts w:cs="바탕 옛한글" w:hint="eastAsia"/>
                <w:b/>
                <w:szCs w:val="20"/>
              </w:rPr>
              <w:t>회사명</w:t>
            </w:r>
            <w:r>
              <w:rPr>
                <w:rFonts w:cs="바탕 옛한글"/>
                <w:b/>
                <w:szCs w:val="20"/>
              </w:rPr>
              <w:t>㈜</w:t>
            </w:r>
          </w:p>
        </w:tc>
      </w:tr>
      <w:tr w:rsidR="00963A94" w:rsidRPr="007260AD" w:rsidTr="00E9402B">
        <w:tc>
          <w:tcPr>
            <w:tcW w:w="1893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.08 ~ 2</w:t>
            </w:r>
            <w:r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 w:rsidRPr="007260AD">
              <w:rPr>
                <w:rFonts w:cs="바탕 옛한글" w:hint="eastAsia"/>
                <w:b/>
                <w:szCs w:val="20"/>
              </w:rPr>
              <w:t>0</w:t>
            </w:r>
            <w:r>
              <w:rPr>
                <w:rFonts w:cs="바탕 옛한글"/>
                <w:b/>
                <w:szCs w:val="20"/>
              </w:rPr>
              <w:t>2</w:t>
            </w:r>
          </w:p>
        </w:tc>
        <w:tc>
          <w:tcPr>
            <w:tcW w:w="7371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대리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정확한 자재 구입으로 신뢰성 얻음(본인이 기여한 바 위주로 간략설명)</w:t>
            </w:r>
          </w:p>
        </w:tc>
      </w:tr>
      <w:tr w:rsidR="00963A94" w:rsidRPr="007260AD" w:rsidTr="00E9402B">
        <w:tc>
          <w:tcPr>
            <w:tcW w:w="1893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19.01 ~ 20.08</w:t>
            </w:r>
          </w:p>
        </w:tc>
        <w:tc>
          <w:tcPr>
            <w:tcW w:w="7371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사원</w:t>
            </w:r>
            <w:r w:rsidRPr="007260AD">
              <w:rPr>
                <w:rFonts w:cs="바탕 옛한글" w:hint="eastAsia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사무실 정리 정돈으로 인한 업무 환경 개선.</w:t>
            </w:r>
          </w:p>
        </w:tc>
      </w:tr>
      <w:tr w:rsidR="00963A94" w:rsidRPr="007260AD" w:rsidTr="00E9402B">
        <w:tc>
          <w:tcPr>
            <w:tcW w:w="9264" w:type="dxa"/>
            <w:gridSpan w:val="2"/>
            <w:shd w:val="clear" w:color="auto" w:fill="F2F2F2"/>
          </w:tcPr>
          <w:p w:rsidR="00963A94" w:rsidRPr="007260AD" w:rsidRDefault="00963A94" w:rsidP="00E9402B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2018.01</w:t>
            </w:r>
            <w:r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18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12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1</w:t>
            </w:r>
            <w:r>
              <w:rPr>
                <w:rFonts w:cs="바탕 옛한글" w:hint="eastAsia"/>
                <w:b/>
                <w:szCs w:val="20"/>
              </w:rPr>
              <w:t>년) / 회사명</w:t>
            </w:r>
          </w:p>
        </w:tc>
      </w:tr>
      <w:tr w:rsidR="00963A94" w:rsidRPr="007260AD" w:rsidTr="00E9402B">
        <w:tc>
          <w:tcPr>
            <w:tcW w:w="1893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7</w:t>
            </w:r>
            <w:r>
              <w:rPr>
                <w:rFonts w:cs="바탕 옛한글" w:hint="eastAsia"/>
                <w:b/>
                <w:szCs w:val="20"/>
              </w:rPr>
              <w:t xml:space="preserve"> ~ 1</w:t>
            </w:r>
            <w:r>
              <w:rPr>
                <w:rFonts w:cs="바탕 옛한글"/>
                <w:b/>
                <w:szCs w:val="20"/>
              </w:rPr>
              <w:t>9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 w:hint="eastAsia"/>
                <w:b/>
                <w:szCs w:val="20"/>
              </w:rPr>
              <w:t>12</w:t>
            </w:r>
          </w:p>
        </w:tc>
        <w:tc>
          <w:tcPr>
            <w:tcW w:w="7371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(계약/팀원) </w:t>
            </w:r>
            <w:r>
              <w:rPr>
                <w:rFonts w:cs="바탕 옛한글" w:hint="eastAsia"/>
                <w:szCs w:val="20"/>
              </w:rPr>
              <w:t>전</w:t>
            </w:r>
            <w:r w:rsidRPr="007260AD">
              <w:rPr>
                <w:rFonts w:cs="바탕 옛한글" w:hint="eastAsia"/>
                <w:szCs w:val="20"/>
              </w:rPr>
              <w:t xml:space="preserve">략기획본부 채용팀 SNS 운영 및 </w:t>
            </w:r>
            <w:r>
              <w:rPr>
                <w:rFonts w:cs="바탕 옛한글" w:hint="eastAsia"/>
                <w:szCs w:val="20"/>
              </w:rPr>
              <w:t>공지</w:t>
            </w:r>
            <w:r w:rsidRPr="007260AD">
              <w:rPr>
                <w:rFonts w:cs="바탕 옛한글" w:hint="eastAsia"/>
                <w:szCs w:val="20"/>
              </w:rPr>
              <w:t xml:space="preserve"> 알리기</w:t>
            </w:r>
          </w:p>
        </w:tc>
      </w:tr>
      <w:tr w:rsidR="00963A94" w:rsidRPr="007260AD" w:rsidTr="00E9402B">
        <w:tc>
          <w:tcPr>
            <w:tcW w:w="1893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>
              <w:rPr>
                <w:rFonts w:cs="바탕 옛한글" w:hint="eastAsia"/>
                <w:b/>
                <w:szCs w:val="20"/>
              </w:rPr>
              <w:t>.01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 w:hint="eastAsia"/>
                <w:b/>
                <w:szCs w:val="20"/>
              </w:rPr>
              <w:t>1</w:t>
            </w:r>
            <w:r>
              <w:rPr>
                <w:rFonts w:cs="바탕 옛한글"/>
                <w:b/>
                <w:szCs w:val="20"/>
              </w:rPr>
              <w:t>8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6</w:t>
            </w:r>
          </w:p>
        </w:tc>
        <w:tc>
          <w:tcPr>
            <w:tcW w:w="7371" w:type="dxa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(인턴/팀원) 중국 4060 여성 브랜드 런칭 현지 프로젝트(상해)</w:t>
            </w:r>
          </w:p>
        </w:tc>
      </w:tr>
      <w:tr w:rsidR="00963A94" w:rsidRPr="007260AD" w:rsidTr="00E9402B">
        <w:tc>
          <w:tcPr>
            <w:tcW w:w="9264" w:type="dxa"/>
            <w:gridSpan w:val="2"/>
            <w:shd w:val="clear" w:color="auto" w:fill="F2F2F2"/>
          </w:tcPr>
          <w:p w:rsidR="00963A94" w:rsidRPr="007260AD" w:rsidRDefault="00963A94" w:rsidP="00E9402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201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201</w:t>
            </w:r>
            <w:r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09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(</w:t>
            </w:r>
            <w:r>
              <w:rPr>
                <w:rFonts w:cs="바탕 옛한글"/>
                <w:b/>
                <w:szCs w:val="20"/>
              </w:rPr>
              <w:t>3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개월) / </w:t>
            </w:r>
            <w:r>
              <w:rPr>
                <w:rFonts w:cs="바탕 옛한글" w:hint="eastAsia"/>
                <w:b/>
                <w:szCs w:val="20"/>
              </w:rPr>
              <w:t>XXX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구매팀</w:t>
            </w:r>
          </w:p>
        </w:tc>
      </w:tr>
      <w:tr w:rsidR="00963A94" w:rsidRPr="007260AD" w:rsidTr="00E9402B">
        <w:tc>
          <w:tcPr>
            <w:tcW w:w="9264" w:type="dxa"/>
            <w:gridSpan w:val="2"/>
            <w:shd w:val="clear" w:color="auto" w:fill="FFFFFF"/>
          </w:tcPr>
          <w:p w:rsidR="00963A94" w:rsidRPr="007260AD" w:rsidRDefault="00963A94" w:rsidP="00E9402B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전사 원부자재 구매기획 및 MRO 원가 개선 개인 프로젝트</w:t>
            </w:r>
            <w:r>
              <w:rPr>
                <w:rFonts w:cs="바탕 옛한글" w:hint="eastAsia"/>
                <w:szCs w:val="20"/>
              </w:rPr>
              <w:t xml:space="preserve"> (아르바이트)</w:t>
            </w:r>
          </w:p>
        </w:tc>
      </w:tr>
    </w:tbl>
    <w:p w:rsidR="00BD3B9D" w:rsidRPr="00963A94" w:rsidRDefault="00BD3B9D">
      <w:pPr>
        <w:rPr>
          <w:b/>
        </w:rPr>
      </w:pPr>
    </w:p>
    <w:p w:rsidR="00EE669E" w:rsidRDefault="002237B8">
      <w:pPr>
        <w:rPr>
          <w:b/>
        </w:rPr>
      </w:pPr>
      <w:r w:rsidRPr="002237B8">
        <w:rPr>
          <w:rFonts w:hint="eastAsia"/>
          <w:b/>
        </w:rPr>
        <w:t>▶</w:t>
      </w:r>
      <w:r w:rsidR="00915E4B">
        <w:rPr>
          <w:rFonts w:hint="eastAsia"/>
          <w:b/>
        </w:rPr>
        <w:t xml:space="preserve"> </w:t>
      </w:r>
      <w:r w:rsidR="00EE669E">
        <w:rPr>
          <w:rFonts w:hint="eastAsia"/>
          <w:b/>
        </w:rPr>
        <w:t>프로젝트 수행사항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8860C5" w:rsidRPr="007260AD" w:rsidRDefault="008860C5" w:rsidP="00F60D7C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202</w:t>
            </w:r>
            <w:r w:rsidR="00F60D7C">
              <w:rPr>
                <w:rFonts w:cs="바탕 옛한글"/>
                <w:b/>
                <w:szCs w:val="20"/>
              </w:rPr>
              <w:t>2</w:t>
            </w:r>
            <w:r w:rsidRPr="007260AD">
              <w:rPr>
                <w:rFonts w:cs="바탕 옛한글" w:hint="eastAsia"/>
                <w:b/>
                <w:szCs w:val="20"/>
              </w:rPr>
              <w:t>.0</w:t>
            </w:r>
            <w:r w:rsidR="00F60D7C">
              <w:rPr>
                <w:rFonts w:cs="바탕 옛한글"/>
                <w:b/>
                <w:szCs w:val="20"/>
              </w:rPr>
              <w:t>6</w:t>
            </w:r>
            <w:r w:rsidRPr="007260AD">
              <w:rPr>
                <w:rFonts w:cs="바탕 옛한글" w:hint="eastAsia"/>
                <w:b/>
                <w:szCs w:val="20"/>
              </w:rPr>
              <w:t>.</w:t>
            </w:r>
            <w:r w:rsidR="001D5C15">
              <w:rPr>
                <w:rFonts w:cs="바탕 옛한글"/>
                <w:b/>
                <w:szCs w:val="20"/>
              </w:rPr>
              <w:t>2</w:t>
            </w:r>
            <w:r w:rsidR="00F60D7C">
              <w:rPr>
                <w:rFonts w:cs="바탕 옛한글"/>
                <w:b/>
                <w:szCs w:val="20"/>
              </w:rPr>
              <w:t>7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 w:rsidR="001D5C15">
              <w:rPr>
                <w:rFonts w:cs="바탕 옛한글"/>
                <w:b/>
                <w:szCs w:val="20"/>
              </w:rPr>
              <w:t>0</w:t>
            </w:r>
            <w:r w:rsidR="00F60D7C">
              <w:rPr>
                <w:rFonts w:cs="바탕 옛한글"/>
                <w:b/>
                <w:szCs w:val="20"/>
              </w:rPr>
              <w:t>7</w:t>
            </w:r>
            <w:r w:rsidR="002C21ED">
              <w:rPr>
                <w:rFonts w:cs="바탕 옛한글" w:hint="eastAsia"/>
                <w:b/>
                <w:szCs w:val="20"/>
              </w:rPr>
              <w:t>.</w:t>
            </w:r>
            <w:r w:rsidR="001D5C15">
              <w:rPr>
                <w:rFonts w:cs="바탕 옛한글"/>
                <w:b/>
                <w:szCs w:val="20"/>
              </w:rPr>
              <w:t>0</w:t>
            </w:r>
            <w:r w:rsidR="00F60D7C">
              <w:rPr>
                <w:rFonts w:cs="바탕 옛한글"/>
                <w:b/>
                <w:szCs w:val="20"/>
              </w:rPr>
              <w:t>7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/ </w:t>
            </w:r>
            <w:r w:rsidR="00F60D7C">
              <w:rPr>
                <w:rFonts w:cs="바탕 옛한글"/>
                <w:b/>
                <w:szCs w:val="20"/>
              </w:rPr>
              <w:t>10</w:t>
            </w:r>
            <w:r w:rsidR="00F60D7C">
              <w:rPr>
                <w:rFonts w:cs="바탕 옛한글" w:hint="eastAsia"/>
                <w:b/>
                <w:szCs w:val="20"/>
              </w:rPr>
              <w:t>일</w:t>
            </w:r>
            <w:r w:rsidR="001D5C15">
              <w:rPr>
                <w:rFonts w:cs="바탕 옛한글" w:hint="eastAsia"/>
                <w:b/>
                <w:szCs w:val="20"/>
              </w:rPr>
              <w:t xml:space="preserve"> </w:t>
            </w:r>
            <w:r w:rsidR="002C21ED">
              <w:rPr>
                <w:rFonts w:cs="바탕 옛한글" w:hint="eastAsia"/>
                <w:b/>
                <w:szCs w:val="20"/>
              </w:rPr>
              <w:t xml:space="preserve">개인 프로젝트 - </w:t>
            </w:r>
            <w:r w:rsidR="00F60D7C">
              <w:rPr>
                <w:rFonts w:cs="바탕 옛한글" w:hint="eastAsia"/>
                <w:b/>
                <w:szCs w:val="20"/>
              </w:rPr>
              <w:t>도서관관리시스템</w:t>
            </w:r>
            <w:r w:rsidR="001D5C15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>(</w:t>
            </w:r>
            <w:r w:rsidR="00F60D7C">
              <w:rPr>
                <w:rFonts w:cs="바탕 옛한글" w:hint="eastAsia"/>
                <w:b/>
                <w:szCs w:val="20"/>
              </w:rPr>
              <w:t>메가스터디IT</w:t>
            </w:r>
            <w:r w:rsidR="00C75101">
              <w:rPr>
                <w:rFonts w:cs="바탕 옛한글" w:hint="eastAsia"/>
                <w:b/>
                <w:szCs w:val="20"/>
              </w:rPr>
              <w:t>아카데미</w:t>
            </w:r>
            <w:r w:rsidRPr="007260AD">
              <w:rPr>
                <w:rFonts w:cs="바탕 옛한글" w:hint="eastAsia"/>
                <w:b/>
                <w:szCs w:val="20"/>
              </w:rPr>
              <w:t>)</w:t>
            </w:r>
          </w:p>
        </w:tc>
      </w:tr>
      <w:tr w:rsidR="00EC6F80" w:rsidRPr="007260AD" w:rsidTr="00FF6775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:rsidR="00672553" w:rsidRDefault="00672553" w:rsidP="007260A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깃 주소</w:t>
            </w:r>
          </w:p>
          <w:p w:rsidR="00F60D7C" w:rsidRDefault="00F60D7C" w:rsidP="007260A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</w:t>
            </w:r>
            <w:r>
              <w:rPr>
                <w:rFonts w:cs="바탕 옛한글"/>
                <w:szCs w:val="20"/>
              </w:rPr>
              <w:t xml:space="preserve">SP&amp;Servlet MVC </w:t>
            </w:r>
            <w:r>
              <w:rPr>
                <w:rFonts w:cs="바탕 옛한글" w:hint="eastAsia"/>
                <w:szCs w:val="20"/>
              </w:rPr>
              <w:t>패턴</w:t>
            </w:r>
          </w:p>
          <w:p w:rsidR="008860C5" w:rsidRPr="007260AD" w:rsidRDefault="00F60D7C" w:rsidP="007260A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회원게시판,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도서대출 및 반납,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자리예약,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도서 추천 기능의 시스템</w:t>
            </w:r>
          </w:p>
          <w:p w:rsidR="008860C5" w:rsidRPr="007260AD" w:rsidRDefault="001D5C15" w:rsidP="007260A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본인이 </w:t>
            </w:r>
            <w:r w:rsidR="00F60D7C">
              <w:rPr>
                <w:rFonts w:cs="바탕 옛한글" w:hint="eastAsia"/>
                <w:szCs w:val="20"/>
              </w:rPr>
              <w:t>어필하</w:t>
            </w:r>
            <w:r>
              <w:rPr>
                <w:rFonts w:cs="바탕 옛한글" w:hint="eastAsia"/>
                <w:szCs w:val="20"/>
              </w:rPr>
              <w:t>고 싶은 부분 짧게 기재</w:t>
            </w:r>
          </w:p>
        </w:tc>
      </w:tr>
      <w:tr w:rsidR="00EC6F80" w:rsidRPr="007260AD" w:rsidTr="00FF6775">
        <w:tc>
          <w:tcPr>
            <w:tcW w:w="9264" w:type="dxa"/>
            <w:tcBorders>
              <w:top w:val="single" w:sz="8" w:space="0" w:color="A6A6A6"/>
            </w:tcBorders>
            <w:shd w:val="clear" w:color="auto" w:fill="F2F2F2"/>
          </w:tcPr>
          <w:p w:rsidR="006547E4" w:rsidRPr="00EC6F80" w:rsidRDefault="00EC6F80" w:rsidP="00F60D7C">
            <w:pPr>
              <w:rPr>
                <w:rFonts w:cs="바탕 옛한글"/>
                <w:b/>
                <w:szCs w:val="20"/>
              </w:rPr>
            </w:pPr>
            <w:r w:rsidRPr="00EC6F80">
              <w:rPr>
                <w:rFonts w:cs="바탕 옛한글" w:hint="eastAsia"/>
                <w:b/>
                <w:szCs w:val="20"/>
              </w:rPr>
              <w:t>202</w:t>
            </w:r>
            <w:r w:rsidR="00F60D7C">
              <w:rPr>
                <w:rFonts w:cs="바탕 옛한글"/>
                <w:b/>
                <w:szCs w:val="20"/>
              </w:rPr>
              <w:t>2</w:t>
            </w:r>
            <w:r w:rsidR="00F60D7C">
              <w:rPr>
                <w:rFonts w:cs="바탕 옛한글" w:hint="eastAsia"/>
                <w:b/>
                <w:szCs w:val="20"/>
              </w:rPr>
              <w:t>.xx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 w:rsidR="00F60D7C">
              <w:rPr>
                <w:rFonts w:cs="바탕 옛한글"/>
                <w:b/>
                <w:szCs w:val="20"/>
              </w:rPr>
              <w:t>xx</w:t>
            </w:r>
            <w:r>
              <w:rPr>
                <w:rFonts w:cs="바탕 옛한글" w:hint="eastAsia"/>
                <w:b/>
                <w:szCs w:val="20"/>
              </w:rPr>
              <w:t xml:space="preserve"> ~ </w:t>
            </w:r>
            <w:r w:rsidR="00F60D7C">
              <w:rPr>
                <w:rFonts w:cs="바탕 옛한글"/>
                <w:b/>
                <w:szCs w:val="20"/>
              </w:rPr>
              <w:t>xx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 w:rsidR="00F60D7C">
              <w:rPr>
                <w:rFonts w:cs="바탕 옛한글"/>
                <w:b/>
                <w:szCs w:val="20"/>
              </w:rPr>
              <w:t>xx</w:t>
            </w:r>
            <w:r>
              <w:rPr>
                <w:rFonts w:cs="바탕 옛한글" w:hint="eastAsia"/>
                <w:b/>
                <w:szCs w:val="20"/>
              </w:rPr>
              <w:t xml:space="preserve"> / </w:t>
            </w:r>
            <w:r w:rsidR="00F60D7C">
              <w:rPr>
                <w:rFonts w:cs="바탕 옛한글"/>
                <w:b/>
                <w:szCs w:val="20"/>
              </w:rPr>
              <w:t>x</w:t>
            </w:r>
            <w:r w:rsidR="001D5C15">
              <w:rPr>
                <w:rFonts w:cs="바탕 옛한글" w:hint="eastAsia"/>
                <w:b/>
                <w:szCs w:val="20"/>
              </w:rPr>
              <w:t>주</w:t>
            </w:r>
            <w:r w:rsidR="001D5C15">
              <w:rPr>
                <w:rFonts w:cs="바탕 옛한글"/>
                <w:b/>
                <w:szCs w:val="20"/>
              </w:rPr>
              <w:t xml:space="preserve"> </w:t>
            </w:r>
            <w:r w:rsidR="002C21ED">
              <w:rPr>
                <w:rFonts w:cs="바탕 옛한글" w:hint="eastAsia"/>
                <w:b/>
                <w:szCs w:val="20"/>
              </w:rPr>
              <w:t xml:space="preserve">팀 프로젝트 </w:t>
            </w:r>
            <w:r w:rsidR="001D5C15">
              <w:rPr>
                <w:rFonts w:cs="바탕 옛한글"/>
                <w:b/>
                <w:szCs w:val="20"/>
              </w:rPr>
              <w:t>–</w:t>
            </w:r>
            <w:r w:rsidR="002C21ED">
              <w:rPr>
                <w:rFonts w:cs="바탕 옛한글"/>
                <w:b/>
                <w:szCs w:val="20"/>
              </w:rPr>
              <w:t xml:space="preserve"> </w:t>
            </w:r>
            <w:r w:rsidR="00F60D7C">
              <w:rPr>
                <w:rFonts w:cs="바탕 옛한글" w:hint="eastAsia"/>
                <w:b/>
                <w:szCs w:val="20"/>
              </w:rPr>
              <w:t>도서관 관리시스템</w:t>
            </w:r>
            <w:r w:rsidR="002C21ED">
              <w:rPr>
                <w:rFonts w:cs="바탕 옛한글" w:hint="eastAsia"/>
                <w:b/>
                <w:szCs w:val="20"/>
              </w:rPr>
              <w:t xml:space="preserve"> (</w:t>
            </w:r>
            <w:r w:rsidR="00F60D7C">
              <w:rPr>
                <w:rFonts w:cs="바탕 옛한글" w:hint="eastAsia"/>
                <w:b/>
                <w:szCs w:val="20"/>
              </w:rPr>
              <w:t>메가스터디IT아카데미</w:t>
            </w:r>
            <w:r w:rsidR="002C21ED">
              <w:rPr>
                <w:rFonts w:cs="바탕 옛한글" w:hint="eastAsia"/>
                <w:b/>
                <w:szCs w:val="20"/>
              </w:rPr>
              <w:t>)</w:t>
            </w:r>
          </w:p>
        </w:tc>
      </w:tr>
      <w:tr w:rsidR="006547E4" w:rsidRPr="007260AD" w:rsidTr="007260AD">
        <w:tc>
          <w:tcPr>
            <w:tcW w:w="9264" w:type="dxa"/>
            <w:shd w:val="clear" w:color="auto" w:fill="FFFFFF"/>
          </w:tcPr>
          <w:p w:rsidR="00672553" w:rsidRDefault="00672553" w:rsidP="007260A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깃 주소</w:t>
            </w:r>
          </w:p>
          <w:p w:rsidR="00F60D7C" w:rsidRDefault="00014C4F" w:rsidP="007260A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전자정부 표준 프레임워크(</w:t>
            </w:r>
            <w:r w:rsidR="00F60D7C">
              <w:rPr>
                <w:rFonts w:cs="바탕 옛한글" w:hint="eastAsia"/>
                <w:szCs w:val="20"/>
              </w:rPr>
              <w:t>S</w:t>
            </w:r>
            <w:r w:rsidR="00F60D7C">
              <w:rPr>
                <w:rFonts w:cs="바탕 옛한글"/>
                <w:szCs w:val="20"/>
              </w:rPr>
              <w:t>pring</w:t>
            </w:r>
            <w:r>
              <w:rPr>
                <w:rFonts w:cs="바탕 옛한글"/>
                <w:szCs w:val="20"/>
              </w:rPr>
              <w:t xml:space="preserve">), </w:t>
            </w:r>
            <w:r w:rsidR="00F60D7C">
              <w:rPr>
                <w:rFonts w:cs="바탕 옛한글"/>
                <w:szCs w:val="20"/>
              </w:rPr>
              <w:t xml:space="preserve"> MyBatis Framework</w:t>
            </w:r>
          </w:p>
          <w:p w:rsidR="006547E4" w:rsidRPr="00F60D7C" w:rsidRDefault="00F60D7C" w:rsidP="00F60D7C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회원게시판,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도서대출 및 반납,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자리예약,</w:t>
            </w:r>
            <w:r>
              <w:rPr>
                <w:rFonts w:cs="바탕 옛한글"/>
                <w:szCs w:val="20"/>
              </w:rPr>
              <w:t xml:space="preserve"> </w:t>
            </w:r>
            <w:r>
              <w:rPr>
                <w:rFonts w:cs="바탕 옛한글" w:hint="eastAsia"/>
                <w:szCs w:val="20"/>
              </w:rPr>
              <w:t>도서 추천 기능의 시스템</w:t>
            </w:r>
          </w:p>
        </w:tc>
      </w:tr>
      <w:tr w:rsidR="00EC6F80" w:rsidRPr="007260AD" w:rsidTr="00FF6775">
        <w:tc>
          <w:tcPr>
            <w:tcW w:w="9264" w:type="dxa"/>
            <w:tcBorders>
              <w:bottom w:val="single" w:sz="8" w:space="0" w:color="A6A6A6"/>
            </w:tcBorders>
            <w:shd w:val="clear" w:color="auto" w:fill="FFFFFF"/>
          </w:tcPr>
          <w:p w:rsidR="006547E4" w:rsidRPr="007260AD" w:rsidRDefault="001D5C15" w:rsidP="002C21ED">
            <w:pPr>
              <w:pStyle w:val="a5"/>
              <w:numPr>
                <w:ilvl w:val="0"/>
                <w:numId w:val="2"/>
              </w:numPr>
              <w:ind w:leftChars="0"/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본인이 어필하고 싶은 부분 짧게 기재</w:t>
            </w:r>
          </w:p>
        </w:tc>
      </w:tr>
    </w:tbl>
    <w:p w:rsidR="00537795" w:rsidRDefault="00537795">
      <w:pPr>
        <w:rPr>
          <w:b/>
        </w:rPr>
      </w:pPr>
    </w:p>
    <w:p w:rsidR="008969E8" w:rsidRDefault="002237B8" w:rsidP="008969E8">
      <w:pPr>
        <w:ind w:firstLineChars="50" w:firstLine="100"/>
        <w:rPr>
          <w:b/>
        </w:rPr>
      </w:pPr>
      <w:r w:rsidRPr="002237B8">
        <w:rPr>
          <w:rFonts w:hint="eastAsia"/>
          <w:b/>
        </w:rPr>
        <w:t>▶</w:t>
      </w:r>
      <w:r w:rsidR="008969E8">
        <w:rPr>
          <w:rFonts w:hint="eastAsia"/>
          <w:b/>
        </w:rPr>
        <w:t>수상</w:t>
      </w:r>
      <w:r w:rsidR="004517F7">
        <w:rPr>
          <w:rFonts w:hint="eastAsia"/>
          <w:b/>
        </w:rPr>
        <w:t xml:space="preserve"> </w:t>
      </w:r>
      <w:r w:rsidR="008969E8">
        <w:rPr>
          <w:rFonts w:hint="eastAsia"/>
          <w:b/>
        </w:rPr>
        <w:t>경력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460"/>
        <w:gridCol w:w="6804"/>
      </w:tblGrid>
      <w:tr w:rsidR="00EC6F80" w:rsidRPr="007260AD" w:rsidTr="006B5F93">
        <w:tc>
          <w:tcPr>
            <w:tcW w:w="2460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8969E8" w:rsidRPr="007260AD" w:rsidRDefault="006B5F93" w:rsidP="006B5F93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2015</w:t>
            </w:r>
            <w:r w:rsidR="004517F7" w:rsidRPr="007260AD">
              <w:rPr>
                <w:rFonts w:cs="바탕 옛한글" w:hint="eastAsia"/>
                <w:b/>
                <w:szCs w:val="20"/>
              </w:rPr>
              <w:t>.09.03</w:t>
            </w:r>
          </w:p>
        </w:tc>
        <w:tc>
          <w:tcPr>
            <w:tcW w:w="6804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8969E8" w:rsidRPr="007260AD" w:rsidRDefault="004517F7" w:rsidP="00FD168A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>제 1회 경북 PRIDE 상품 마케팅 경진대회 대상 (경상북도청)</w:t>
            </w:r>
          </w:p>
        </w:tc>
      </w:tr>
      <w:tr w:rsidR="00EC6F80" w:rsidRPr="007260AD" w:rsidTr="006B5F93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8969E8" w:rsidRPr="007260AD" w:rsidRDefault="006B5F93" w:rsidP="00BE588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201</w:t>
            </w:r>
            <w:r w:rsidR="00BE5889">
              <w:rPr>
                <w:rFonts w:cs="바탕 옛한글"/>
                <w:b/>
                <w:szCs w:val="20"/>
              </w:rPr>
              <w:t>9</w:t>
            </w:r>
            <w:r>
              <w:rPr>
                <w:rFonts w:cs="바탕 옛한글"/>
                <w:b/>
                <w:szCs w:val="20"/>
              </w:rPr>
              <w:t>.03 ~ 201</w:t>
            </w:r>
            <w:r w:rsidR="00BE5889">
              <w:rPr>
                <w:rFonts w:cs="바탕 옛한글"/>
                <w:b/>
                <w:szCs w:val="20"/>
              </w:rPr>
              <w:t>9</w:t>
            </w:r>
            <w:r>
              <w:rPr>
                <w:rFonts w:cs="바탕 옛한글"/>
                <w:b/>
                <w:szCs w:val="20"/>
              </w:rPr>
              <w:t>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8969E8" w:rsidRPr="007260AD" w:rsidRDefault="004517F7" w:rsidP="006B5F93">
            <w:pPr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성적 우수 장학금 </w:t>
            </w:r>
            <w:r w:rsidR="006B5F93">
              <w:rPr>
                <w:rFonts w:cs="바탕 옛한글"/>
                <w:szCs w:val="20"/>
              </w:rPr>
              <w:t>2</w:t>
            </w:r>
            <w:r w:rsidR="006B5F93">
              <w:rPr>
                <w:rFonts w:cs="바탕 옛한글" w:hint="eastAsia"/>
                <w:szCs w:val="20"/>
              </w:rPr>
              <w:t xml:space="preserve">회 수여 </w:t>
            </w:r>
            <w:r w:rsidRPr="007260AD">
              <w:rPr>
                <w:rFonts w:cs="바탕 옛한글" w:hint="eastAsia"/>
                <w:szCs w:val="20"/>
              </w:rPr>
              <w:t>(</w:t>
            </w:r>
            <w:r w:rsidR="006B5F93">
              <w:rPr>
                <w:rFonts w:cs="바탕 옛한글" w:hint="eastAsia"/>
                <w:szCs w:val="20"/>
              </w:rPr>
              <w:t>XX</w:t>
            </w:r>
            <w:r w:rsidRPr="007260AD">
              <w:rPr>
                <w:rFonts w:cs="바탕 옛한글" w:hint="eastAsia"/>
                <w:szCs w:val="20"/>
              </w:rPr>
              <w:t>대학교)</w:t>
            </w:r>
          </w:p>
        </w:tc>
      </w:tr>
      <w:tr w:rsidR="006B5F93" w:rsidRPr="007260AD" w:rsidTr="006B5F93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6B5F93" w:rsidRPr="007260AD" w:rsidRDefault="00BE5889" w:rsidP="00BE588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2021</w:t>
            </w:r>
            <w:r w:rsidR="006B5F93">
              <w:rPr>
                <w:rFonts w:cs="바탕 옛한글"/>
                <w:b/>
                <w:szCs w:val="20"/>
              </w:rPr>
              <w:t xml:space="preserve">.01 ~ </w:t>
            </w:r>
            <w:r>
              <w:rPr>
                <w:rFonts w:cs="바탕 옛한글"/>
                <w:b/>
                <w:szCs w:val="20"/>
              </w:rPr>
              <w:t>2021</w:t>
            </w:r>
            <w:r w:rsidR="006B5F93">
              <w:rPr>
                <w:rFonts w:cs="바탕 옛한글"/>
                <w:b/>
                <w:szCs w:val="20"/>
              </w:rPr>
              <w:t>.12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6B5F93" w:rsidRPr="007260AD" w:rsidRDefault="006B5F93" w:rsidP="006B5F93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국가 장학금 </w:t>
            </w:r>
            <w:r>
              <w:rPr>
                <w:rFonts w:cs="바탕 옛한글"/>
                <w:szCs w:val="20"/>
              </w:rPr>
              <w:t>1</w:t>
            </w:r>
            <w:r>
              <w:rPr>
                <w:rFonts w:cs="바탕 옛한글" w:hint="eastAsia"/>
                <w:szCs w:val="20"/>
              </w:rPr>
              <w:t xml:space="preserve">회 수여 </w:t>
            </w:r>
            <w:r>
              <w:rPr>
                <w:rFonts w:cs="바탕 옛한글"/>
                <w:szCs w:val="20"/>
              </w:rPr>
              <w:t>(</w:t>
            </w:r>
            <w:r>
              <w:rPr>
                <w:rFonts w:cs="바탕 옛한글" w:hint="eastAsia"/>
                <w:szCs w:val="20"/>
              </w:rPr>
              <w:t>한국 장학 재단)</w:t>
            </w:r>
          </w:p>
        </w:tc>
      </w:tr>
    </w:tbl>
    <w:p w:rsidR="008969E8" w:rsidRDefault="008969E8" w:rsidP="00E5305A">
      <w:pPr>
        <w:rPr>
          <w:b/>
        </w:rPr>
      </w:pPr>
    </w:p>
    <w:p w:rsidR="004517F7" w:rsidRDefault="004517F7" w:rsidP="00E5305A">
      <w:pPr>
        <w:rPr>
          <w:b/>
        </w:rPr>
      </w:pPr>
      <w:r>
        <w:rPr>
          <w:rFonts w:hint="eastAsia"/>
          <w:b/>
        </w:rPr>
        <w:t xml:space="preserve"> </w:t>
      </w:r>
      <w:r w:rsidR="002237B8" w:rsidRPr="002237B8">
        <w:rPr>
          <w:rFonts w:hint="eastAsia"/>
          <w:b/>
        </w:rPr>
        <w:t>▶</w:t>
      </w:r>
      <w:r>
        <w:rPr>
          <w:rFonts w:hint="eastAsia"/>
          <w:b/>
        </w:rPr>
        <w:t>대내외 활동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2460"/>
        <w:gridCol w:w="6804"/>
      </w:tblGrid>
      <w:tr w:rsidR="00EC6F80" w:rsidRPr="007260AD" w:rsidTr="000D128D">
        <w:tc>
          <w:tcPr>
            <w:tcW w:w="2460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  <w:r w:rsidR="004517F7" w:rsidRPr="007260AD">
              <w:rPr>
                <w:rFonts w:cs="바탕 옛한글" w:hint="eastAsia"/>
                <w:b/>
                <w:szCs w:val="20"/>
              </w:rPr>
              <w:t xml:space="preserve"> ~ </w:t>
            </w:r>
            <w:r>
              <w:rPr>
                <w:rFonts w:cs="바탕 옛한글"/>
                <w:b/>
                <w:szCs w:val="20"/>
              </w:rPr>
              <w:t>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00</w:t>
            </w:r>
          </w:p>
        </w:tc>
        <w:tc>
          <w:tcPr>
            <w:tcW w:w="6804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4517F7" w:rsidRPr="007260AD" w:rsidRDefault="000D128D" w:rsidP="000D128D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교내 </w:t>
            </w:r>
            <w:r w:rsidR="004517F7" w:rsidRPr="007260AD">
              <w:rPr>
                <w:rFonts w:cs="바탕 옛한글" w:hint="eastAsia"/>
                <w:szCs w:val="20"/>
              </w:rPr>
              <w:t xml:space="preserve">TBWA </w:t>
            </w:r>
            <w:r>
              <w:rPr>
                <w:rFonts w:cs="바탕 옛한글" w:hint="eastAsia"/>
                <w:szCs w:val="20"/>
              </w:rPr>
              <w:t>동아리 활동</w:t>
            </w:r>
            <w:r w:rsidR="004517F7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>–</w:t>
            </w:r>
            <w:r w:rsidR="004517F7" w:rsidRPr="007260AD">
              <w:rPr>
                <w:rFonts w:cs="바탕 옛한글" w:hint="eastAsia"/>
                <w:szCs w:val="20"/>
              </w:rPr>
              <w:t xml:space="preserve"> </w:t>
            </w:r>
            <w:r>
              <w:rPr>
                <w:rFonts w:cs="바탕 옛한글"/>
                <w:szCs w:val="20"/>
              </w:rPr>
              <w:t xml:space="preserve">XXX </w:t>
            </w:r>
            <w:r>
              <w:rPr>
                <w:rFonts w:cs="바탕 옛한글" w:hint="eastAsia"/>
                <w:szCs w:val="20"/>
              </w:rPr>
              <w:t>대학교 교내 동아리 임원</w:t>
            </w:r>
          </w:p>
        </w:tc>
      </w:tr>
      <w:tr w:rsidR="00EC6F80" w:rsidRPr="007260AD" w:rsidTr="000D128D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</w:t>
            </w:r>
            <w:r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0</w:t>
            </w:r>
            <w:r>
              <w:rPr>
                <w:rFonts w:cs="바탕 옛한글" w:hint="eastAsia"/>
                <w:b/>
                <w:szCs w:val="20"/>
              </w:rPr>
              <w:t>0 ~ 0000</w:t>
            </w:r>
            <w:r w:rsidR="004517F7" w:rsidRPr="007260AD">
              <w:rPr>
                <w:rFonts w:cs="바탕 옛한글" w:hint="eastAsia"/>
                <w:b/>
                <w:szCs w:val="20"/>
              </w:rPr>
              <w:t>.0</w:t>
            </w:r>
            <w:r>
              <w:rPr>
                <w:rFonts w:cs="바탕 옛한글"/>
                <w:b/>
                <w:szCs w:val="20"/>
              </w:rPr>
              <w:t>0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4517F7" w:rsidRPr="007260AD" w:rsidRDefault="000D128D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XX</w:t>
            </w:r>
            <w:r w:rsidR="004517F7" w:rsidRPr="007260AD">
              <w:rPr>
                <w:rFonts w:cs="바탕 옛한글" w:hint="eastAsia"/>
                <w:szCs w:val="20"/>
              </w:rPr>
              <w:t>리테일 대학생 마케터 - SNS 컨텐츠 기획 및 운영</w:t>
            </w:r>
          </w:p>
        </w:tc>
      </w:tr>
      <w:tr w:rsidR="00EC6F80" w:rsidRPr="007260AD" w:rsidTr="000D128D">
        <w:tc>
          <w:tcPr>
            <w:tcW w:w="2460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4517F7" w:rsidRPr="007260AD" w:rsidRDefault="000D128D" w:rsidP="000D128D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0000.00</w:t>
            </w:r>
          </w:p>
        </w:tc>
        <w:tc>
          <w:tcPr>
            <w:tcW w:w="6804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4517F7" w:rsidRPr="007260AD" w:rsidRDefault="000D128D" w:rsidP="00FD168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X</w:t>
            </w:r>
            <w:r>
              <w:rPr>
                <w:rFonts w:cs="바탕 옛한글"/>
                <w:szCs w:val="20"/>
              </w:rPr>
              <w:t xml:space="preserve">XX </w:t>
            </w:r>
            <w:r>
              <w:rPr>
                <w:rFonts w:cs="바탕 옛한글" w:hint="eastAsia"/>
                <w:szCs w:val="20"/>
              </w:rPr>
              <w:t xml:space="preserve">마라톤 </w:t>
            </w:r>
            <w:r>
              <w:rPr>
                <w:rFonts w:cs="바탕 옛한글"/>
                <w:szCs w:val="20"/>
              </w:rPr>
              <w:t>2015 10</w:t>
            </w:r>
            <w:r>
              <w:rPr>
                <w:rFonts w:cs="바탕 옛한글" w:hint="eastAsia"/>
                <w:szCs w:val="20"/>
              </w:rPr>
              <w:t xml:space="preserve">Km Family Run </w:t>
            </w:r>
            <w:r>
              <w:rPr>
                <w:rFonts w:cs="바탕 옛한글"/>
                <w:szCs w:val="20"/>
              </w:rPr>
              <w:t>–</w:t>
            </w:r>
            <w:r>
              <w:rPr>
                <w:rFonts w:cs="바탕 옛한글" w:hint="eastAsia"/>
                <w:szCs w:val="20"/>
              </w:rPr>
              <w:t xml:space="preserve"> XXX 주관</w:t>
            </w:r>
          </w:p>
        </w:tc>
      </w:tr>
    </w:tbl>
    <w:p w:rsidR="004517F7" w:rsidRDefault="004517F7" w:rsidP="00E5305A">
      <w:pPr>
        <w:rPr>
          <w:b/>
        </w:rPr>
      </w:pPr>
    </w:p>
    <w:p w:rsidR="00BC1741" w:rsidRDefault="00BC1741" w:rsidP="00BC1741">
      <w:pPr>
        <w:ind w:firstLineChars="50" w:firstLine="100"/>
        <w:rPr>
          <w:b/>
        </w:rPr>
      </w:pPr>
      <w:r w:rsidRPr="002237B8">
        <w:rPr>
          <w:rFonts w:hint="eastAsia"/>
          <w:b/>
        </w:rPr>
        <w:t>▶</w:t>
      </w:r>
      <w:r>
        <w:rPr>
          <w:rFonts w:hint="eastAsia"/>
          <w:b/>
        </w:rPr>
        <w:t>어학 능력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1893"/>
        <w:gridCol w:w="7371"/>
      </w:tblGrid>
      <w:tr w:rsidR="00BC1741" w:rsidRPr="007260AD" w:rsidTr="00183B08">
        <w:tc>
          <w:tcPr>
            <w:tcW w:w="1893" w:type="dxa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BC1741" w:rsidRPr="007260AD" w:rsidRDefault="00BC1741" w:rsidP="00183B08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2021.01.01</w:t>
            </w:r>
          </w:p>
        </w:tc>
        <w:tc>
          <w:tcPr>
            <w:tcW w:w="7371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BC1741" w:rsidRPr="007260AD" w:rsidRDefault="00BC1741" w:rsidP="00183B0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TOEIC / XXX점</w:t>
            </w:r>
          </w:p>
        </w:tc>
      </w:tr>
      <w:tr w:rsidR="00BC1741" w:rsidRPr="007260AD" w:rsidTr="00183B08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BC1741" w:rsidRPr="007260AD" w:rsidRDefault="00BC1741" w:rsidP="00BE5889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BE5889">
              <w:rPr>
                <w:rFonts w:cs="바탕 옛한글"/>
                <w:b/>
                <w:szCs w:val="20"/>
              </w:rPr>
              <w:t>1</w:t>
            </w:r>
            <w:r w:rsidRPr="007260AD">
              <w:rPr>
                <w:rFonts w:cs="바탕 옛한글" w:hint="eastAsia"/>
                <w:b/>
                <w:szCs w:val="20"/>
              </w:rPr>
              <w:t>.11.25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BC1741" w:rsidRPr="007260AD" w:rsidRDefault="00BC1741" w:rsidP="00183B0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OPI</w:t>
            </w:r>
            <w:r w:rsidRPr="007260AD">
              <w:rPr>
                <w:rFonts w:cs="바탕 옛한글" w:hint="eastAsia"/>
                <w:szCs w:val="20"/>
              </w:rPr>
              <w:t>c / IH(Intermediate High)</w:t>
            </w:r>
          </w:p>
        </w:tc>
      </w:tr>
    </w:tbl>
    <w:p w:rsidR="002900FC" w:rsidRDefault="002900FC" w:rsidP="002900FC">
      <w:pPr>
        <w:rPr>
          <w:b/>
        </w:rPr>
      </w:pPr>
    </w:p>
    <w:p w:rsidR="002407A5" w:rsidRDefault="002407A5" w:rsidP="002900FC">
      <w:pPr>
        <w:rPr>
          <w:b/>
        </w:rPr>
      </w:pPr>
    </w:p>
    <w:p w:rsidR="004777F1" w:rsidRDefault="004777F1" w:rsidP="002900FC">
      <w:pPr>
        <w:rPr>
          <w:b/>
        </w:rPr>
      </w:pPr>
    </w:p>
    <w:p w:rsidR="00431995" w:rsidRDefault="00431995" w:rsidP="00217D30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교육이수 및 기술내역서</w:t>
      </w:r>
    </w:p>
    <w:p w:rsidR="00217D30" w:rsidRPr="00217D30" w:rsidRDefault="00217D30" w:rsidP="00217D30">
      <w:pPr>
        <w:jc w:val="center"/>
        <w:rPr>
          <w:b/>
          <w:szCs w:val="20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854"/>
        <w:gridCol w:w="7216"/>
      </w:tblGrid>
      <w:tr w:rsidR="00217D30" w:rsidRPr="007260AD" w:rsidTr="00FF6775">
        <w:tc>
          <w:tcPr>
            <w:tcW w:w="1022" w:type="pct"/>
            <w:tcBorders>
              <w:top w:val="single" w:sz="12" w:space="0" w:color="auto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217D30" w:rsidRPr="007260AD" w:rsidRDefault="00217D30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과정 명</w:t>
            </w:r>
          </w:p>
        </w:tc>
        <w:tc>
          <w:tcPr>
            <w:tcW w:w="3978" w:type="pct"/>
            <w:tcBorders>
              <w:top w:val="single" w:sz="12" w:space="0" w:color="auto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217D30" w:rsidRPr="00217D30" w:rsidRDefault="003531BB" w:rsidP="00FB0B78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자바(JAVA</w:t>
            </w:r>
            <w:r>
              <w:rPr>
                <w:rFonts w:cs="바탕 옛한글"/>
                <w:szCs w:val="20"/>
              </w:rPr>
              <w:t xml:space="preserve">) </w:t>
            </w:r>
            <w:r>
              <w:rPr>
                <w:rFonts w:cs="바탕 옛한글" w:hint="eastAsia"/>
                <w:szCs w:val="20"/>
              </w:rPr>
              <w:t>개발자 양성과 정보처리산업기사 취득 과정</w:t>
            </w:r>
          </w:p>
        </w:tc>
      </w:tr>
      <w:tr w:rsidR="00217D30" w:rsidRPr="007260AD" w:rsidTr="00FF6775">
        <w:tc>
          <w:tcPr>
            <w:tcW w:w="1022" w:type="pct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2F2F2"/>
          </w:tcPr>
          <w:p w:rsidR="00217D30" w:rsidRPr="007260AD" w:rsidRDefault="00217D30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교육 기간</w:t>
            </w:r>
          </w:p>
        </w:tc>
        <w:tc>
          <w:tcPr>
            <w:tcW w:w="3978" w:type="pct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auto"/>
          </w:tcPr>
          <w:p w:rsidR="00217D30" w:rsidRPr="007260AD" w:rsidRDefault="00217D30" w:rsidP="00B50CC7">
            <w:pPr>
              <w:rPr>
                <w:rFonts w:cs="바탕 옛한글"/>
                <w:szCs w:val="20"/>
              </w:rPr>
            </w:pPr>
            <w:r w:rsidRPr="00217D30">
              <w:rPr>
                <w:rFonts w:cs="바탕 옛한글"/>
                <w:szCs w:val="20"/>
              </w:rPr>
              <w:t>20</w:t>
            </w:r>
            <w:r w:rsidR="00FB0B78">
              <w:rPr>
                <w:rFonts w:cs="바탕 옛한글"/>
                <w:szCs w:val="20"/>
              </w:rPr>
              <w:t>2</w:t>
            </w:r>
            <w:r w:rsidR="002407A5">
              <w:rPr>
                <w:rFonts w:cs="바탕 옛한글"/>
                <w:szCs w:val="20"/>
              </w:rPr>
              <w:t>2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 w:rsidR="00C31E55">
              <w:rPr>
                <w:rFonts w:cs="바탕 옛한글"/>
                <w:szCs w:val="20"/>
              </w:rPr>
              <w:t>0</w:t>
            </w:r>
            <w:r w:rsidR="002407A5">
              <w:rPr>
                <w:rFonts w:cs="바탕 옛한글"/>
                <w:szCs w:val="20"/>
              </w:rPr>
              <w:t>3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 w:rsidR="00C31E55">
              <w:rPr>
                <w:rFonts w:cs="바탕 옛한글"/>
                <w:szCs w:val="20"/>
              </w:rPr>
              <w:t>10</w:t>
            </w:r>
            <w:r w:rsidRPr="00217D30">
              <w:rPr>
                <w:rFonts w:cs="바탕 옛한글"/>
                <w:szCs w:val="20"/>
              </w:rPr>
              <w:t>. ~ 20</w:t>
            </w:r>
            <w:r w:rsidR="00C31E55">
              <w:rPr>
                <w:rFonts w:cs="바탕 옛한글"/>
                <w:szCs w:val="20"/>
              </w:rPr>
              <w:t>2</w:t>
            </w:r>
            <w:r w:rsidR="002407A5">
              <w:rPr>
                <w:rFonts w:cs="바탕 옛한글"/>
                <w:szCs w:val="20"/>
              </w:rPr>
              <w:t>2</w:t>
            </w:r>
            <w:r w:rsidRPr="00217D30">
              <w:rPr>
                <w:rFonts w:cs="바탕 옛한글"/>
                <w:szCs w:val="20"/>
              </w:rPr>
              <w:t>. 0</w:t>
            </w:r>
            <w:r w:rsidR="002407A5">
              <w:rPr>
                <w:rFonts w:cs="바탕 옛한글"/>
                <w:szCs w:val="20"/>
              </w:rPr>
              <w:t>8</w:t>
            </w:r>
            <w:r w:rsidRPr="00217D30">
              <w:rPr>
                <w:rFonts w:cs="바탕 옛한글"/>
                <w:szCs w:val="20"/>
              </w:rPr>
              <w:t xml:space="preserve">. </w:t>
            </w:r>
            <w:r w:rsidR="002407A5">
              <w:rPr>
                <w:rFonts w:cs="바탕 옛한글"/>
                <w:szCs w:val="20"/>
              </w:rPr>
              <w:t>1</w:t>
            </w:r>
            <w:r w:rsidR="00C31E55">
              <w:rPr>
                <w:rFonts w:cs="바탕 옛한글"/>
                <w:szCs w:val="20"/>
              </w:rPr>
              <w:t>8</w:t>
            </w:r>
            <w:r w:rsidRPr="00217D30">
              <w:rPr>
                <w:rFonts w:cs="바탕 옛한글"/>
                <w:szCs w:val="20"/>
              </w:rPr>
              <w:t xml:space="preserve"> (</w:t>
            </w:r>
            <w:r w:rsidR="00B50CC7">
              <w:rPr>
                <w:rFonts w:cs="바탕 옛한글"/>
                <w:szCs w:val="20"/>
              </w:rPr>
              <w:t>22</w:t>
            </w:r>
            <w:r w:rsidR="002407A5">
              <w:rPr>
                <w:rFonts w:cs="바탕 옛한글" w:hint="eastAsia"/>
                <w:szCs w:val="20"/>
              </w:rPr>
              <w:t>주</w:t>
            </w:r>
            <w:r w:rsidR="002407A5">
              <w:rPr>
                <w:rFonts w:cs="바탕 옛한글"/>
                <w:szCs w:val="20"/>
              </w:rPr>
              <w:t>, 877</w:t>
            </w:r>
            <w:r w:rsidRPr="00217D30">
              <w:rPr>
                <w:rFonts w:cs="바탕 옛한글"/>
                <w:szCs w:val="20"/>
              </w:rPr>
              <w:t>시간)</w:t>
            </w:r>
          </w:p>
        </w:tc>
      </w:tr>
    </w:tbl>
    <w:p w:rsidR="00217D30" w:rsidRPr="00217D30" w:rsidRDefault="00217D30" w:rsidP="00E5305A">
      <w:pPr>
        <w:rPr>
          <w:b/>
        </w:rPr>
      </w:pPr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1513"/>
        <w:gridCol w:w="1103"/>
        <w:gridCol w:w="6454"/>
      </w:tblGrid>
      <w:tr w:rsidR="00217D30" w:rsidRPr="007A45DB" w:rsidTr="001E3744">
        <w:trPr>
          <w:trHeight w:val="379"/>
        </w:trPr>
        <w:tc>
          <w:tcPr>
            <w:tcW w:w="834" w:type="pct"/>
            <w:tcBorders>
              <w:top w:val="single" w:sz="12" w:space="0" w:color="auto"/>
              <w:left w:val="nil"/>
            </w:tcBorders>
            <w:shd w:val="clear" w:color="auto" w:fill="F2F2F2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b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b/>
                <w:color w:val="000000"/>
                <w:szCs w:val="20"/>
              </w:rPr>
              <w:t>교과목</w:t>
            </w:r>
          </w:p>
        </w:tc>
        <w:tc>
          <w:tcPr>
            <w:tcW w:w="608" w:type="pct"/>
            <w:tcBorders>
              <w:top w:val="single" w:sz="12" w:space="0" w:color="auto"/>
            </w:tcBorders>
            <w:shd w:val="clear" w:color="auto" w:fill="F2F2F2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b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b/>
                <w:color w:val="000000"/>
                <w:szCs w:val="20"/>
              </w:rPr>
              <w:t>교육일정</w:t>
            </w:r>
          </w:p>
        </w:tc>
        <w:tc>
          <w:tcPr>
            <w:tcW w:w="3558" w:type="pct"/>
            <w:tcBorders>
              <w:top w:val="single" w:sz="12" w:space="0" w:color="auto"/>
              <w:right w:val="nil"/>
            </w:tcBorders>
            <w:shd w:val="clear" w:color="auto" w:fill="F2F2F2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b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b/>
                <w:color w:val="000000"/>
                <w:szCs w:val="20"/>
              </w:rPr>
              <w:t>이수 기술</w:t>
            </w:r>
          </w:p>
        </w:tc>
      </w:tr>
      <w:tr w:rsidR="00217D30" w:rsidRPr="007A45DB" w:rsidTr="001E3744">
        <w:trPr>
          <w:trHeight w:val="1553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Java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217D30" w:rsidRPr="003335E3" w:rsidRDefault="002F0BDC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4</w:t>
            </w:r>
            <w:r w:rsidR="00A917B7">
              <w:rPr>
                <w:rFonts w:asciiTheme="majorHAnsi" w:eastAsiaTheme="majorHAnsi" w:hAnsiTheme="majorHAnsi" w:cs="바탕 옛한글"/>
                <w:color w:val="000000"/>
                <w:szCs w:val="20"/>
              </w:rPr>
              <w:t>.5</w:t>
            </w:r>
            <w:r w:rsidR="00217D30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217D30" w:rsidRPr="003335E3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프로그래밍 기초 문법(변수, 제어문, 배열, 연산자)</w:t>
            </w:r>
          </w:p>
          <w:p w:rsidR="00217D30" w:rsidRPr="003335E3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OOP 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클래스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, 상속, 추상클래스, 인터페이스)</w:t>
            </w:r>
          </w:p>
          <w:p w:rsidR="00217D30" w:rsidRPr="003335E3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패턴, API, 예외처리, 컬렉션, I/O, 쓰레드</w:t>
            </w:r>
          </w:p>
          <w:p w:rsidR="00217D30" w:rsidRPr="003335E3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GUI(AWT&amp;Swing 이벤트 처리), JDBC</w:t>
            </w:r>
          </w:p>
        </w:tc>
      </w:tr>
      <w:tr w:rsidR="00217D30" w:rsidRPr="007A45DB" w:rsidTr="001E3744">
        <w:trPr>
          <w:trHeight w:val="1135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Database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2주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217D30" w:rsidRPr="003335E3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데이터베이스 개념과 이해, Oracle 및 MySQL</w:t>
            </w:r>
          </w:p>
          <w:p w:rsidR="00217D30" w:rsidRPr="003335E3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DML과 DDL (테이블 생성과 조작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언어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), DCL</w:t>
            </w:r>
            <w:r w:rsidR="00C819B0"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="00C819B0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DBMS 권한제어</w:t>
            </w:r>
          </w:p>
          <w:p w:rsidR="00217D30" w:rsidRPr="003335E3" w:rsidRDefault="00217D30" w:rsidP="00C819B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단일행함수, 그룹함수, 서브쿼리, T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op-N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구문</w:t>
            </w:r>
          </w:p>
        </w:tc>
      </w:tr>
      <w:tr w:rsidR="00217D30" w:rsidRPr="007A45DB" w:rsidTr="001E3744">
        <w:trPr>
          <w:trHeight w:val="826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217D30" w:rsidRPr="003335E3" w:rsidRDefault="00217D30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웹표준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217D30" w:rsidRPr="003335E3" w:rsidRDefault="00A70918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3</w:t>
            </w:r>
            <w:r w:rsidR="00217D30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217D30" w:rsidRPr="003335E3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HTML5, CSS, CSS3,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반응형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웹</w:t>
            </w:r>
          </w:p>
          <w:p w:rsidR="00217D30" w:rsidRPr="003335E3" w:rsidRDefault="00217D30" w:rsidP="00217D30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JavaScript, JQuery, Ajax</w:t>
            </w:r>
            <w:r w:rsidR="00C819B0"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, </w:t>
            </w:r>
            <w:r w:rsidR="00A70918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JQueryUI</w:t>
            </w:r>
          </w:p>
        </w:tc>
      </w:tr>
      <w:tr w:rsidR="00217D30" w:rsidRPr="007A45DB" w:rsidTr="001E3744">
        <w:trPr>
          <w:trHeight w:val="1844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217D30" w:rsidRPr="003335E3" w:rsidRDefault="00A70918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JSP&amp;Servlet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217D30" w:rsidRPr="003335E3" w:rsidRDefault="00A70918" w:rsidP="003037B5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4</w:t>
            </w:r>
            <w:r w:rsidR="00217D30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액션태그,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쿠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키, 세션, 예외페이지,</w:t>
            </w:r>
          </w:p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DB, 커넥션풀, 파일업로드, EL, JSTL</w:t>
            </w:r>
          </w:p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회원인증프로그래밍과 게시판(답변, 페이징 포함)</w:t>
            </w:r>
          </w:p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FrontController, Command 패턴, 포워딩</w:t>
            </w:r>
          </w:p>
          <w:p w:rsidR="00217D30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MVC 패턴의 이해와 MVC 게시판 예제</w:t>
            </w:r>
          </w:p>
        </w:tc>
      </w:tr>
      <w:tr w:rsidR="00E62929" w:rsidRPr="007A45DB" w:rsidTr="001E3744">
        <w:trPr>
          <w:trHeight w:val="552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E62929" w:rsidRPr="003335E3" w:rsidRDefault="00A70918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S/W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공학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E62929" w:rsidRPr="003335E3" w:rsidRDefault="00A70918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E62929" w:rsidRPr="003335E3" w:rsidRDefault="00A70918" w:rsidP="00E62929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요구사항확인,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UML,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UI 테스트,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애플리케이션 테스트</w:t>
            </w:r>
          </w:p>
        </w:tc>
      </w:tr>
      <w:tr w:rsidR="00A70918" w:rsidRPr="007A45DB" w:rsidTr="00A70918">
        <w:trPr>
          <w:trHeight w:val="1539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A70918" w:rsidRPr="003335E3" w:rsidRDefault="00A70918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개별(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차)</w:t>
            </w:r>
          </w:p>
          <w:p w:rsidR="00A70918" w:rsidRPr="003335E3" w:rsidRDefault="00A70918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A70918" w:rsidRPr="003335E3" w:rsidRDefault="00122733" w:rsidP="00122733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2</w:t>
            </w:r>
            <w:r w:rsidR="00A70918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A70918" w:rsidRPr="003335E3" w:rsidRDefault="00A70918" w:rsidP="00E62929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JSP&amp;Servlet MVC 모델 개별 프로젝트 개발(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1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차)</w:t>
            </w:r>
          </w:p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소프트웨어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공학의 이해와 UML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다이어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그램 작성</w:t>
            </w:r>
          </w:p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E-R Diagram 작성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을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포함한 DB 설계</w:t>
            </w:r>
          </w:p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다양한 오픈 소스를 활용한 구현</w:t>
            </w:r>
          </w:p>
        </w:tc>
      </w:tr>
      <w:tr w:rsidR="00E62929" w:rsidRPr="007A45DB" w:rsidTr="001E3744">
        <w:trPr>
          <w:trHeight w:val="1552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E62929" w:rsidRPr="003335E3" w:rsidRDefault="00A70918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Spring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E62929" w:rsidRPr="003335E3" w:rsidRDefault="00A917B7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2.5</w:t>
            </w:r>
            <w:r w:rsidR="00E62929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DI, Bean 생명주기,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properties 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외부파일이용, AOP</w:t>
            </w:r>
          </w:p>
          <w:p w:rsidR="00A70918" w:rsidRPr="003335E3" w:rsidRDefault="00A70918" w:rsidP="00805DE5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컨트롤러, RequestMapping, MVC 게시판(답변, 페이징 포함)</w:t>
            </w:r>
          </w:p>
          <w:p w:rsidR="00E62929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파일업로드, MyBatic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 xml:space="preserve"> Framework</w:t>
            </w:r>
          </w:p>
          <w:p w:rsidR="00A70918" w:rsidRPr="003335E3" w:rsidRDefault="00A70918" w:rsidP="00A70918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Spring Boot</w:t>
            </w:r>
          </w:p>
        </w:tc>
      </w:tr>
      <w:tr w:rsidR="005E4C06" w:rsidRPr="007A45DB" w:rsidTr="005E4C06">
        <w:trPr>
          <w:trHeight w:val="343"/>
        </w:trPr>
        <w:tc>
          <w:tcPr>
            <w:tcW w:w="834" w:type="pct"/>
            <w:tcBorders>
              <w:left w:val="nil"/>
            </w:tcBorders>
            <w:shd w:val="clear" w:color="auto" w:fill="auto"/>
            <w:vAlign w:val="center"/>
          </w:tcPr>
          <w:p w:rsidR="00853569" w:rsidRPr="003335E3" w:rsidRDefault="00853569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실무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팀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(2차)</w:t>
            </w:r>
          </w:p>
          <w:p w:rsidR="005E4C06" w:rsidRPr="003335E3" w:rsidRDefault="005E4C06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608" w:type="pct"/>
            <w:shd w:val="clear" w:color="auto" w:fill="auto"/>
            <w:vAlign w:val="center"/>
          </w:tcPr>
          <w:p w:rsidR="005E4C06" w:rsidRPr="003335E3" w:rsidRDefault="00122733" w:rsidP="00E62929">
            <w:pPr>
              <w:jc w:val="center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>
              <w:rPr>
                <w:rFonts w:asciiTheme="majorHAnsi" w:eastAsiaTheme="majorHAnsi" w:hAnsiTheme="majorHAnsi" w:cs="바탕 옛한글"/>
                <w:color w:val="000000"/>
                <w:szCs w:val="20"/>
              </w:rPr>
              <w:t>3</w:t>
            </w:r>
            <w:r w:rsidR="005E4C06"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3558" w:type="pct"/>
            <w:tcBorders>
              <w:right w:val="nil"/>
            </w:tcBorders>
            <w:shd w:val="clear" w:color="auto" w:fill="auto"/>
            <w:vAlign w:val="center"/>
          </w:tcPr>
          <w:p w:rsidR="00853569" w:rsidRPr="003335E3" w:rsidRDefault="00853569" w:rsidP="00853569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MyBatis를 적용한 Spring 전자정부 프레임워크 실무 프로젝트 개발(2차)</w:t>
            </w:r>
          </w:p>
          <w:p w:rsidR="00853569" w:rsidRPr="003335E3" w:rsidRDefault="00853569" w:rsidP="00853569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소프트웨어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공학의 이해와 UML 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다이어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그램 작성</w:t>
            </w:r>
          </w:p>
          <w:p w:rsidR="00853569" w:rsidRPr="003335E3" w:rsidRDefault="00853569" w:rsidP="00853569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E-R Diagram 작성</w:t>
            </w:r>
            <w:r w:rsidRPr="003335E3">
              <w:rPr>
                <w:rFonts w:asciiTheme="majorHAnsi" w:eastAsiaTheme="majorHAnsi" w:hAnsiTheme="majorHAnsi" w:cs="바탕 옛한글"/>
                <w:color w:val="000000"/>
                <w:szCs w:val="20"/>
              </w:rPr>
              <w:t>을</w:t>
            </w: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 xml:space="preserve"> 포함한 DB 설계</w:t>
            </w:r>
          </w:p>
          <w:p w:rsidR="00853569" w:rsidRPr="003335E3" w:rsidRDefault="00853569" w:rsidP="00853569">
            <w:pPr>
              <w:numPr>
                <w:ilvl w:val="0"/>
                <w:numId w:val="5"/>
              </w:numPr>
              <w:ind w:left="470" w:hanging="357"/>
              <w:rPr>
                <w:rFonts w:asciiTheme="majorHAnsi" w:eastAsiaTheme="majorHAnsi" w:hAnsiTheme="majorHAnsi" w:cs="바탕 옛한글"/>
                <w:color w:val="000000"/>
                <w:szCs w:val="20"/>
              </w:rPr>
            </w:pPr>
            <w:r w:rsidRPr="003335E3">
              <w:rPr>
                <w:rFonts w:asciiTheme="majorHAnsi" w:eastAsiaTheme="majorHAnsi" w:hAnsiTheme="majorHAnsi" w:cs="바탕 옛한글" w:hint="eastAsia"/>
                <w:color w:val="000000"/>
                <w:szCs w:val="20"/>
              </w:rPr>
              <w:t>다양한 오픈 소스를 활용한 구현</w:t>
            </w:r>
          </w:p>
        </w:tc>
      </w:tr>
    </w:tbl>
    <w:p w:rsidR="00217D30" w:rsidRPr="00217D30" w:rsidRDefault="00217D30" w:rsidP="00E5305A">
      <w:pPr>
        <w:rPr>
          <w:b/>
        </w:rPr>
      </w:pPr>
    </w:p>
    <w:p w:rsidR="002F0BDC" w:rsidRDefault="002F0BDC" w:rsidP="00C506CA">
      <w:pPr>
        <w:jc w:val="center"/>
        <w:rPr>
          <w:b/>
          <w:sz w:val="48"/>
          <w:szCs w:val="48"/>
        </w:rPr>
      </w:pPr>
    </w:p>
    <w:p w:rsidR="00C506CA" w:rsidRPr="002900FC" w:rsidRDefault="00C506CA" w:rsidP="00C506CA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프로젝트 기술 요약서</w:t>
      </w:r>
    </w:p>
    <w:tbl>
      <w:tblPr>
        <w:tblW w:w="9264" w:type="dxa"/>
        <w:tblInd w:w="20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93"/>
        <w:gridCol w:w="7371"/>
      </w:tblGrid>
      <w:tr w:rsidR="00C506CA" w:rsidRPr="007260AD" w:rsidTr="00942D54">
        <w:tc>
          <w:tcPr>
            <w:tcW w:w="9264" w:type="dxa"/>
            <w:gridSpan w:val="2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C506CA" w:rsidRPr="007260AD" w:rsidRDefault="005E4C06" w:rsidP="00A10AE2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BF4973">
              <w:rPr>
                <w:rFonts w:cs="바탕 옛한글"/>
                <w:b/>
                <w:szCs w:val="20"/>
              </w:rPr>
              <w:t>2</w:t>
            </w:r>
            <w:r>
              <w:rPr>
                <w:rFonts w:cs="바탕 옛한글" w:hint="eastAsia"/>
                <w:b/>
                <w:szCs w:val="20"/>
              </w:rPr>
              <w:t>.0</w:t>
            </w:r>
            <w:r w:rsidR="00A10AE2">
              <w:rPr>
                <w:rFonts w:cs="바탕 옛한글"/>
                <w:b/>
                <w:szCs w:val="20"/>
              </w:rPr>
              <w:t>6</w:t>
            </w:r>
            <w:r w:rsidR="00C506CA">
              <w:rPr>
                <w:rFonts w:cs="바탕 옛한글" w:hint="eastAsia"/>
                <w:b/>
                <w:szCs w:val="20"/>
              </w:rPr>
              <w:t>.</w:t>
            </w:r>
            <w:r>
              <w:rPr>
                <w:rFonts w:cs="바탕 옛한글"/>
                <w:b/>
                <w:szCs w:val="20"/>
              </w:rPr>
              <w:t>2</w:t>
            </w:r>
            <w:r w:rsidR="00A10AE2">
              <w:rPr>
                <w:rFonts w:cs="바탕 옛한글"/>
                <w:b/>
                <w:szCs w:val="20"/>
              </w:rPr>
              <w:t>7</w:t>
            </w:r>
            <w:r w:rsidR="00C506CA">
              <w:rPr>
                <w:rFonts w:cs="바탕 옛한글" w:hint="eastAsia"/>
                <w:b/>
                <w:szCs w:val="20"/>
              </w:rPr>
              <w:t xml:space="preserve"> ~ 20</w:t>
            </w:r>
            <w:r>
              <w:rPr>
                <w:rFonts w:cs="바탕 옛한글"/>
                <w:b/>
                <w:szCs w:val="20"/>
              </w:rPr>
              <w:t>2</w:t>
            </w:r>
            <w:r w:rsidR="00A10AE2">
              <w:rPr>
                <w:rFonts w:cs="바탕 옛한글"/>
                <w:b/>
                <w:szCs w:val="20"/>
              </w:rPr>
              <w:t>2</w:t>
            </w:r>
            <w:r w:rsidR="00C506CA">
              <w:rPr>
                <w:rFonts w:cs="바탕 옛한글" w:hint="eastAsia"/>
                <w:b/>
                <w:szCs w:val="20"/>
              </w:rPr>
              <w:t>.0</w:t>
            </w:r>
            <w:r w:rsidR="00A10AE2">
              <w:rPr>
                <w:rFonts w:cs="바탕 옛한글"/>
                <w:b/>
                <w:szCs w:val="20"/>
              </w:rPr>
              <w:t>7</w:t>
            </w:r>
            <w:r w:rsidR="00C506CA">
              <w:rPr>
                <w:rFonts w:cs="바탕 옛한글" w:hint="eastAsia"/>
                <w:b/>
                <w:szCs w:val="20"/>
              </w:rPr>
              <w:t>.</w:t>
            </w:r>
            <w:r w:rsidR="00ED1330">
              <w:rPr>
                <w:rFonts w:cs="바탕 옛한글"/>
                <w:b/>
                <w:szCs w:val="20"/>
              </w:rPr>
              <w:t>0</w:t>
            </w:r>
            <w:r w:rsidR="00A10AE2">
              <w:rPr>
                <w:rFonts w:cs="바탕 옛한글"/>
                <w:b/>
                <w:szCs w:val="20"/>
              </w:rPr>
              <w:t>7</w:t>
            </w:r>
            <w:r w:rsidR="00C506CA">
              <w:rPr>
                <w:rFonts w:cs="바탕 옛한글" w:hint="eastAsia"/>
                <w:b/>
                <w:szCs w:val="20"/>
              </w:rPr>
              <w:t xml:space="preserve"> </w:t>
            </w:r>
            <w:r w:rsidR="00A10AE2">
              <w:rPr>
                <w:rFonts w:cs="바탕 옛한글" w:hint="eastAsia"/>
                <w:b/>
                <w:szCs w:val="20"/>
              </w:rPr>
              <w:t>메가스터디IT</w:t>
            </w:r>
            <w:r w:rsidR="00303084">
              <w:rPr>
                <w:rFonts w:cs="바탕 옛한글"/>
                <w:b/>
                <w:szCs w:val="20"/>
              </w:rPr>
              <w:t xml:space="preserve"> </w:t>
            </w:r>
            <w:r w:rsidR="00C506CA">
              <w:rPr>
                <w:rFonts w:cs="바탕 옛한글" w:hint="eastAsia"/>
                <w:b/>
                <w:szCs w:val="20"/>
              </w:rPr>
              <w:t>아카데미 개인 프로젝트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C506CA" w:rsidRPr="007260AD" w:rsidRDefault="00C506CA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C506CA" w:rsidRPr="007260AD" w:rsidRDefault="002E102B" w:rsidP="00CF689E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LAS(</w:t>
            </w:r>
            <w:r w:rsidRPr="00CF689E">
              <w:rPr>
                <w:rFonts w:cs="바탕 옛한글" w:hint="eastAsia"/>
                <w:b/>
                <w:szCs w:val="20"/>
              </w:rPr>
              <w:t>L</w:t>
            </w:r>
            <w:r>
              <w:rPr>
                <w:rFonts w:cs="바탕 옛한글" w:hint="eastAsia"/>
                <w:szCs w:val="20"/>
              </w:rPr>
              <w:t>ibr</w:t>
            </w:r>
            <w:r w:rsidR="00CF689E" w:rsidRPr="00CF689E">
              <w:rPr>
                <w:rFonts w:cs="바탕 옛한글"/>
                <w:b/>
                <w:szCs w:val="20"/>
              </w:rPr>
              <w:t>A</w:t>
            </w:r>
            <w:r>
              <w:rPr>
                <w:rFonts w:cs="바탕 옛한글" w:hint="eastAsia"/>
                <w:szCs w:val="20"/>
              </w:rPr>
              <w:t>ry</w:t>
            </w:r>
            <w:r w:rsidRPr="00CF689E">
              <w:rPr>
                <w:rFonts w:cs="바탕 옛한글" w:hint="eastAsia"/>
                <w:b/>
                <w:szCs w:val="20"/>
              </w:rPr>
              <w:t>S</w:t>
            </w:r>
            <w:r>
              <w:rPr>
                <w:rFonts w:cs="바탕 옛한글" w:hint="eastAsia"/>
                <w:szCs w:val="20"/>
              </w:rPr>
              <w:t>ystem) 도서관 관리 시스템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C506CA" w:rsidRPr="007260AD" w:rsidRDefault="00C506CA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인원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C506CA" w:rsidRPr="007260AD" w:rsidRDefault="00C506CA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1명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C506CA" w:rsidRPr="007260AD" w:rsidRDefault="00D10E15" w:rsidP="00D10E1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 xml:space="preserve">언어 </w:t>
            </w:r>
            <w:r>
              <w:rPr>
                <w:rFonts w:cs="바탕 옛한글"/>
                <w:b/>
                <w:szCs w:val="20"/>
              </w:rPr>
              <w:t>&amp; 패턴</w:t>
            </w:r>
            <w:r>
              <w:rPr>
                <w:rFonts w:cs="바탕 옛한글" w:hint="eastAsia"/>
                <w:b/>
                <w:szCs w:val="20"/>
              </w:rPr>
              <w:t xml:space="preserve"> 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C506CA" w:rsidRPr="007260AD" w:rsidRDefault="00D10E15" w:rsidP="00D10E1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Java, HTML5, CSS, JavaScript, jQuery, JSP&amp;Servlet MVC 패턴 적용</w:t>
            </w:r>
            <w:r>
              <w:rPr>
                <w:rFonts w:cs="바탕 옛한글"/>
                <w:szCs w:val="20"/>
              </w:rPr>
              <w:t xml:space="preserve"> 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942D54" w:rsidRPr="00C506CA" w:rsidRDefault="00D10E15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D</w:t>
            </w:r>
            <w:r>
              <w:rPr>
                <w:rFonts w:cs="바탕 옛한글"/>
                <w:b/>
                <w:szCs w:val="20"/>
              </w:rPr>
              <w:t>BMS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942D54" w:rsidRPr="00942D54" w:rsidRDefault="00D10E15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/>
                <w:szCs w:val="20"/>
              </w:rPr>
              <w:t>Oracle 11g Express Edittion</w:t>
            </w:r>
          </w:p>
        </w:tc>
      </w:tr>
      <w:tr w:rsidR="00B83F8D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B83F8D" w:rsidRDefault="00B83F8D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/>
                <w:b/>
                <w:szCs w:val="20"/>
              </w:rPr>
              <w:t>O</w:t>
            </w:r>
            <w:r>
              <w:rPr>
                <w:rFonts w:cs="바탕 옛한글" w:hint="eastAsia"/>
                <w:b/>
                <w:szCs w:val="20"/>
              </w:rPr>
              <w:t xml:space="preserve">pen </w:t>
            </w:r>
            <w:r>
              <w:rPr>
                <w:rFonts w:cs="바탕 옛한글"/>
                <w:b/>
                <w:szCs w:val="20"/>
              </w:rPr>
              <w:t>source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B83F8D" w:rsidRDefault="00B83F8D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jQuery v3.6.0, jQueryUI v1.</w:t>
            </w:r>
            <w:r>
              <w:rPr>
                <w:rFonts w:cs="바탕 옛한글"/>
                <w:szCs w:val="20"/>
              </w:rPr>
              <w:t>13.1</w:t>
            </w:r>
            <w:r w:rsidR="00085201">
              <w:rPr>
                <w:rFonts w:cs="바탕 옛한글"/>
                <w:szCs w:val="20"/>
              </w:rPr>
              <w:t>, summerNote edit, cos-22.05</w:t>
            </w:r>
          </w:p>
        </w:tc>
      </w:tr>
      <w:tr w:rsidR="00942D54" w:rsidRPr="007260AD" w:rsidTr="00942D54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942D54" w:rsidRPr="00C506CA" w:rsidRDefault="00942D5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소개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942D54" w:rsidRDefault="0092439B" w:rsidP="003037B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프로젝트 명에 대한 간략한 설명을 간단히 작성</w:t>
            </w:r>
          </w:p>
          <w:p w:rsidR="00942D54" w:rsidRDefault="00942D54" w:rsidP="0092439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</w:p>
          <w:p w:rsidR="00085201" w:rsidRPr="00942D54" w:rsidRDefault="00085201" w:rsidP="0092439B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</w:p>
        </w:tc>
      </w:tr>
      <w:tr w:rsidR="00942D54" w:rsidRPr="007260AD" w:rsidTr="00942D54">
        <w:tc>
          <w:tcPr>
            <w:tcW w:w="9264" w:type="dxa"/>
            <w:gridSpan w:val="2"/>
            <w:tcBorders>
              <w:top w:val="single" w:sz="8" w:space="0" w:color="A6A6A6"/>
              <w:bottom w:val="single" w:sz="8" w:space="0" w:color="A6A6A6"/>
            </w:tcBorders>
            <w:shd w:val="clear" w:color="auto" w:fill="FFFFFF"/>
          </w:tcPr>
          <w:p w:rsidR="00942D54" w:rsidRPr="00942D54" w:rsidRDefault="00471A89" w:rsidP="0092439B">
            <w:pPr>
              <w:jc w:val="center"/>
              <w:rPr>
                <w:noProof/>
              </w:rPr>
            </w:pPr>
            <w:r w:rsidRPr="0092439B">
              <w:rPr>
                <w:rFonts w:cs="바탕 옛한글"/>
                <w:noProof/>
                <w:color w:val="000000"/>
              </w:rPr>
              <w:drawing>
                <wp:inline distT="0" distB="0" distL="0" distR="0">
                  <wp:extent cx="1381125" cy="12096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7" t="9653" r="23750" b="2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2439B">
              <w:rPr>
                <w:rFonts w:cs="바탕 옛한글"/>
                <w:noProof/>
                <w:color w:val="000000"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>
                  <wp:extent cx="1343025" cy="1181100"/>
                  <wp:effectExtent l="0" t="0" r="0" b="0"/>
                  <wp:docPr id="3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87140">
              <w:rPr>
                <w:rFonts w:hint="eastAsia"/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>
                  <wp:extent cx="1304925" cy="1143000"/>
                  <wp:effectExtent l="0" t="0" r="0" b="0"/>
                  <wp:docPr id="4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7D30" w:rsidRPr="00C506CA" w:rsidRDefault="00217D30" w:rsidP="00E5305A">
      <w:pPr>
        <w:rPr>
          <w:b/>
        </w:rPr>
      </w:pPr>
    </w:p>
    <w:tbl>
      <w:tblPr>
        <w:tblW w:w="9264" w:type="dxa"/>
        <w:tblInd w:w="20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893"/>
        <w:gridCol w:w="7371"/>
      </w:tblGrid>
      <w:tr w:rsidR="000F7A34" w:rsidRPr="007260AD" w:rsidTr="003037B5">
        <w:tc>
          <w:tcPr>
            <w:tcW w:w="9264" w:type="dxa"/>
            <w:gridSpan w:val="2"/>
            <w:tcBorders>
              <w:top w:val="single" w:sz="12" w:space="0" w:color="auto"/>
              <w:bottom w:val="single" w:sz="8" w:space="0" w:color="A6A6A6"/>
            </w:tcBorders>
            <w:shd w:val="clear" w:color="auto" w:fill="F2F2F2"/>
          </w:tcPr>
          <w:p w:rsidR="000F7A34" w:rsidRPr="007260AD" w:rsidRDefault="0026065B" w:rsidP="00A10AE2">
            <w:pPr>
              <w:pStyle w:val="a5"/>
              <w:ind w:leftChars="0" w:left="0"/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202</w:t>
            </w:r>
            <w:r w:rsidR="00A10AE2">
              <w:rPr>
                <w:rFonts w:cs="바탕 옛한글" w:hint="eastAsia"/>
                <w:b/>
                <w:szCs w:val="20"/>
              </w:rPr>
              <w:t>x</w:t>
            </w:r>
            <w:r w:rsidR="000F7A34">
              <w:rPr>
                <w:rFonts w:cs="바탕 옛한글" w:hint="eastAsia"/>
                <w:b/>
                <w:szCs w:val="20"/>
              </w:rPr>
              <w:t>.0</w:t>
            </w:r>
            <w:r w:rsidR="00A10AE2">
              <w:rPr>
                <w:rFonts w:cs="바탕 옛한글"/>
                <w:b/>
                <w:szCs w:val="20"/>
              </w:rPr>
              <w:t>x</w:t>
            </w:r>
            <w:r w:rsidR="000F7A34">
              <w:rPr>
                <w:rFonts w:cs="바탕 옛한글" w:hint="eastAsia"/>
                <w:b/>
                <w:szCs w:val="20"/>
              </w:rPr>
              <w:t>.</w:t>
            </w:r>
            <w:r w:rsidR="00A10AE2">
              <w:rPr>
                <w:rFonts w:cs="바탕 옛한글"/>
                <w:b/>
                <w:szCs w:val="20"/>
              </w:rPr>
              <w:t>xx</w:t>
            </w:r>
            <w:r w:rsidR="000F7A34">
              <w:rPr>
                <w:rFonts w:cs="바탕 옛한글" w:hint="eastAsia"/>
                <w:b/>
                <w:szCs w:val="20"/>
              </w:rPr>
              <w:t xml:space="preserve"> ~ 202</w:t>
            </w:r>
            <w:r w:rsidR="00A10AE2">
              <w:rPr>
                <w:rFonts w:cs="바탕 옛한글"/>
                <w:b/>
                <w:szCs w:val="20"/>
              </w:rPr>
              <w:t>2</w:t>
            </w:r>
            <w:r w:rsidR="000F7A34">
              <w:rPr>
                <w:rFonts w:cs="바탕 옛한글" w:hint="eastAsia"/>
                <w:b/>
                <w:szCs w:val="20"/>
              </w:rPr>
              <w:t>.</w:t>
            </w:r>
            <w:r w:rsidR="00A10AE2">
              <w:rPr>
                <w:rFonts w:cs="바탕 옛한글"/>
                <w:b/>
                <w:szCs w:val="20"/>
              </w:rPr>
              <w:t>xx</w:t>
            </w:r>
            <w:r w:rsidR="000F7A34">
              <w:rPr>
                <w:rFonts w:cs="바탕 옛한글" w:hint="eastAsia"/>
                <w:b/>
                <w:szCs w:val="20"/>
              </w:rPr>
              <w:t>.</w:t>
            </w:r>
            <w:r w:rsidR="00A10AE2">
              <w:rPr>
                <w:rFonts w:cs="바탕 옛한글"/>
                <w:b/>
                <w:szCs w:val="20"/>
              </w:rPr>
              <w:t>xx</w:t>
            </w:r>
            <w:r w:rsidR="000F7A34">
              <w:rPr>
                <w:rFonts w:cs="바탕 옛한글" w:hint="eastAsia"/>
                <w:b/>
                <w:szCs w:val="20"/>
              </w:rPr>
              <w:t xml:space="preserve"> </w:t>
            </w:r>
            <w:r w:rsidR="00A10AE2">
              <w:rPr>
                <w:rFonts w:cs="바탕 옛한글" w:hint="eastAsia"/>
                <w:b/>
                <w:szCs w:val="20"/>
              </w:rPr>
              <w:t>메가스터디IT</w:t>
            </w:r>
            <w:r w:rsidR="00303084">
              <w:rPr>
                <w:rFonts w:cs="바탕 옛한글"/>
                <w:b/>
                <w:szCs w:val="20"/>
              </w:rPr>
              <w:t xml:space="preserve"> </w:t>
            </w:r>
            <w:r w:rsidR="000F7A34">
              <w:rPr>
                <w:rFonts w:cs="바탕 옛한글" w:hint="eastAsia"/>
                <w:b/>
                <w:szCs w:val="20"/>
              </w:rPr>
              <w:t>아카데미 팀 프로젝트</w:t>
            </w:r>
          </w:p>
        </w:tc>
      </w:tr>
      <w:tr w:rsidR="000F7A34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F7A34" w:rsidRPr="007260AD" w:rsidRDefault="000F7A34" w:rsidP="003037B5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F7A34" w:rsidRPr="007260AD" w:rsidRDefault="00B83F8D" w:rsidP="007B4C17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LAS(</w:t>
            </w:r>
            <w:r w:rsidRPr="00CF689E">
              <w:rPr>
                <w:rFonts w:cs="바탕 옛한글" w:hint="eastAsia"/>
                <w:b/>
                <w:szCs w:val="20"/>
              </w:rPr>
              <w:t>L</w:t>
            </w:r>
            <w:r>
              <w:rPr>
                <w:rFonts w:cs="바탕 옛한글" w:hint="eastAsia"/>
                <w:szCs w:val="20"/>
              </w:rPr>
              <w:t>ibr</w:t>
            </w:r>
            <w:r w:rsidRPr="00CF689E">
              <w:rPr>
                <w:rFonts w:cs="바탕 옛한글"/>
                <w:b/>
                <w:szCs w:val="20"/>
              </w:rPr>
              <w:t>A</w:t>
            </w:r>
            <w:r>
              <w:rPr>
                <w:rFonts w:cs="바탕 옛한글" w:hint="eastAsia"/>
                <w:szCs w:val="20"/>
              </w:rPr>
              <w:t>ry</w:t>
            </w:r>
            <w:r w:rsidRPr="00CF689E">
              <w:rPr>
                <w:rFonts w:cs="바탕 옛한글" w:hint="eastAsia"/>
                <w:b/>
                <w:szCs w:val="20"/>
              </w:rPr>
              <w:t>S</w:t>
            </w:r>
            <w:r>
              <w:rPr>
                <w:rFonts w:cs="바탕 옛한글" w:hint="eastAsia"/>
                <w:szCs w:val="20"/>
              </w:rPr>
              <w:t>ystem) 도서관 관리 시스템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인원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3명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DBMS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szCs w:val="20"/>
              </w:rPr>
            </w:pPr>
            <w:r w:rsidRPr="00C506CA">
              <w:rPr>
                <w:rFonts w:cs="바탕 옛한글"/>
                <w:szCs w:val="20"/>
              </w:rPr>
              <w:t>Oracle 11g Express Edition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b/>
                <w:szCs w:val="20"/>
              </w:rPr>
            </w:pPr>
            <w:r w:rsidRPr="00C506CA">
              <w:rPr>
                <w:rFonts w:cs="바탕 옛한글" w:hint="eastAsia"/>
                <w:b/>
                <w:szCs w:val="20"/>
              </w:rPr>
              <w:t>언</w:t>
            </w:r>
            <w:r w:rsidRPr="00C506CA">
              <w:rPr>
                <w:rFonts w:cs="바탕 옛한글"/>
                <w:b/>
                <w:szCs w:val="20"/>
              </w:rPr>
              <w:t>어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7260AD" w:rsidRDefault="00085201" w:rsidP="00085201">
            <w:pPr>
              <w:rPr>
                <w:rFonts w:cs="바탕 옛한글"/>
                <w:szCs w:val="20"/>
              </w:rPr>
            </w:pPr>
            <w:r w:rsidRPr="00942D54">
              <w:rPr>
                <w:rFonts w:cs="바탕 옛한글"/>
                <w:szCs w:val="20"/>
              </w:rPr>
              <w:t>Java SE 8 Platform, HTML5, CSS, CSS3, JavaScript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C506CA" w:rsidRDefault="00085201" w:rsidP="0008520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프레임워크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942D54" w:rsidRDefault="00085201" w:rsidP="00085201">
            <w:pPr>
              <w:rPr>
                <w:rFonts w:cs="바탕 옛한글"/>
                <w:szCs w:val="20"/>
              </w:rPr>
            </w:pPr>
            <w:r w:rsidRPr="0053481C">
              <w:rPr>
                <w:rFonts w:cs="바탕 옛한글"/>
                <w:szCs w:val="20"/>
              </w:rPr>
              <w:t>Spring Framework, MyBatis Framework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C506CA" w:rsidRDefault="00085201" w:rsidP="00085201">
            <w:pPr>
              <w:rPr>
                <w:rFonts w:cs="바탕 옛한글"/>
                <w:b/>
                <w:szCs w:val="20"/>
              </w:rPr>
            </w:pPr>
            <w:r w:rsidRPr="00942D54">
              <w:rPr>
                <w:rFonts w:cs="바탕 옛한글" w:hint="eastAsia"/>
                <w:b/>
                <w:szCs w:val="20"/>
              </w:rPr>
              <w:t>오픈</w:t>
            </w:r>
            <w:r w:rsidRPr="00942D54">
              <w:rPr>
                <w:rFonts w:cs="바탕 옛한글"/>
                <w:b/>
                <w:szCs w:val="20"/>
              </w:rPr>
              <w:t xml:space="preserve"> Library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942D54" w:rsidRDefault="00085201" w:rsidP="00085201">
            <w:pPr>
              <w:rPr>
                <w:rFonts w:cs="바탕 옛한글"/>
                <w:szCs w:val="20"/>
              </w:rPr>
            </w:pPr>
            <w:r w:rsidRPr="0053481C">
              <w:rPr>
                <w:rFonts w:cs="바탕 옛한글"/>
                <w:sz w:val="18"/>
                <w:szCs w:val="20"/>
              </w:rPr>
              <w:t xml:space="preserve">jQuery v3.4.1, </w:t>
            </w:r>
            <w:r>
              <w:rPr>
                <w:rFonts w:cs="바탕 옛한글"/>
                <w:sz w:val="18"/>
                <w:szCs w:val="20"/>
              </w:rPr>
              <w:t>jQuery UI v1.12.1,</w:t>
            </w:r>
            <w:r>
              <w:rPr>
                <w:rFonts w:cs="바탕 옛한글" w:hint="eastAsia"/>
                <w:sz w:val="18"/>
                <w:szCs w:val="20"/>
              </w:rPr>
              <w:t xml:space="preserve"> ckEditor,</w:t>
            </w:r>
            <w:r w:rsidRPr="0053481C">
              <w:rPr>
                <w:rFonts w:cs="바탕 옛한글" w:hint="eastAsia"/>
                <w:sz w:val="18"/>
                <w:szCs w:val="20"/>
              </w:rPr>
              <w:t xml:space="preserve"> 카카오API</w:t>
            </w:r>
          </w:p>
        </w:tc>
      </w:tr>
      <w:tr w:rsidR="00085201" w:rsidRPr="007260AD" w:rsidTr="003037B5">
        <w:tc>
          <w:tcPr>
            <w:tcW w:w="1893" w:type="dxa"/>
            <w:tcBorders>
              <w:top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FFFFFF"/>
          </w:tcPr>
          <w:p w:rsidR="00085201" w:rsidRPr="00C506CA" w:rsidRDefault="00085201" w:rsidP="00085201">
            <w:pPr>
              <w:rPr>
                <w:rFonts w:cs="바탕 옛한글"/>
                <w:b/>
                <w:szCs w:val="20"/>
              </w:rPr>
            </w:pPr>
            <w:r>
              <w:rPr>
                <w:rFonts w:cs="바탕 옛한글" w:hint="eastAsia"/>
                <w:b/>
                <w:szCs w:val="20"/>
              </w:rPr>
              <w:t>프로젝트 소개</w:t>
            </w:r>
          </w:p>
        </w:tc>
        <w:tc>
          <w:tcPr>
            <w:tcW w:w="7371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Default="00085201" w:rsidP="00085201">
            <w:pPr>
              <w:rPr>
                <w:rFonts w:cs="바탕 옛한글"/>
                <w:szCs w:val="20"/>
              </w:rPr>
            </w:pPr>
          </w:p>
          <w:p w:rsidR="00085201" w:rsidRDefault="00085201" w:rsidP="00085201">
            <w:pPr>
              <w:rPr>
                <w:rFonts w:cs="바탕 옛한글"/>
                <w:szCs w:val="20"/>
              </w:rPr>
            </w:pPr>
            <w:r w:rsidRPr="00942D54">
              <w:rPr>
                <w:rFonts w:cs="바탕 옛한글" w:hint="eastAsia"/>
                <w:szCs w:val="20"/>
              </w:rPr>
              <w:t>-</w:t>
            </w:r>
            <w:r>
              <w:rPr>
                <w:rFonts w:cs="바탕 옛한글"/>
                <w:szCs w:val="20"/>
              </w:rPr>
              <w:t xml:space="preserve"> </w:t>
            </w:r>
          </w:p>
          <w:p w:rsidR="00085201" w:rsidRPr="00942D54" w:rsidRDefault="00085201" w:rsidP="00085201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 xml:space="preserve">- </w:t>
            </w:r>
          </w:p>
        </w:tc>
      </w:tr>
      <w:tr w:rsidR="00085201" w:rsidRPr="007260AD" w:rsidTr="003037B5">
        <w:tc>
          <w:tcPr>
            <w:tcW w:w="9264" w:type="dxa"/>
            <w:gridSpan w:val="2"/>
            <w:tcBorders>
              <w:top w:val="single" w:sz="8" w:space="0" w:color="A6A6A6"/>
              <w:bottom w:val="single" w:sz="8" w:space="0" w:color="A6A6A6"/>
            </w:tcBorders>
            <w:shd w:val="clear" w:color="auto" w:fill="FFFFFF"/>
          </w:tcPr>
          <w:p w:rsidR="00085201" w:rsidRPr="00942D54" w:rsidRDefault="00085201" w:rsidP="00085201">
            <w:pPr>
              <w:jc w:val="center"/>
              <w:rPr>
                <w:noProof/>
              </w:rPr>
            </w:pPr>
            <w:r w:rsidRPr="0092439B">
              <w:rPr>
                <w:rFonts w:cs="바탕 옛한글"/>
                <w:noProof/>
                <w:color w:val="000000"/>
              </w:rPr>
              <w:lastRenderedPageBreak/>
              <w:drawing>
                <wp:inline distT="0" distB="0" distL="0" distR="0" wp14:anchorId="1C82418D" wp14:editId="4C196F86">
                  <wp:extent cx="1381125" cy="790575"/>
                  <wp:effectExtent l="0" t="0" r="9525" b="9525"/>
                  <wp:docPr id="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27" t="9653" r="23750" b="2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06D85574" wp14:editId="3452FA97">
                  <wp:extent cx="1343025" cy="800100"/>
                  <wp:effectExtent l="0" t="0" r="9525" b="0"/>
                  <wp:docPr id="6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C2F2F">
              <w:rPr>
                <w:noProof/>
              </w:rPr>
              <w:drawing>
                <wp:inline distT="0" distB="0" distL="0" distR="0" wp14:anchorId="6E643637" wp14:editId="1580C123">
                  <wp:extent cx="1304925" cy="857250"/>
                  <wp:effectExtent l="0" t="0" r="9525" b="0"/>
                  <wp:docPr id="7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5338" w:rsidRPr="002900FC" w:rsidRDefault="00E45338" w:rsidP="00E45338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개인 프로젝트 포트폴리오</w:t>
      </w:r>
    </w:p>
    <w:p w:rsidR="00E45338" w:rsidRPr="000164C7" w:rsidRDefault="00E45338" w:rsidP="00E45338">
      <w:pPr>
        <w:rPr>
          <w:rFonts w:cs="바탕 옛한글"/>
          <w:b/>
          <w:sz w:val="10"/>
          <w:szCs w:val="10"/>
          <w:highlight w:val="black"/>
        </w:rPr>
      </w:pPr>
    </w:p>
    <w:p w:rsidR="00E45338" w:rsidRPr="00FF6775" w:rsidRDefault="00E45338" w:rsidP="00E45338">
      <w:pPr>
        <w:rPr>
          <w:rFonts w:cs="바탕 옛한글"/>
          <w:b/>
          <w:color w:val="FFFFFF"/>
          <w:szCs w:val="20"/>
        </w:rPr>
      </w:pPr>
      <w:r>
        <w:rPr>
          <w:rFonts w:cs="바탕 옛한글" w:hint="eastAsia"/>
          <w:b/>
          <w:color w:val="FFFFFF"/>
          <w:szCs w:val="20"/>
          <w:highlight w:val="black"/>
        </w:rPr>
        <w:t>개별 프로젝트 소개(프로젝트 이름)</w:t>
      </w:r>
      <w:r w:rsidRPr="00FF6775">
        <w:rPr>
          <w:rFonts w:cs="바탕 옛한글" w:hint="eastAsia"/>
          <w:b/>
          <w:color w:val="FFFFFF"/>
          <w:szCs w:val="20"/>
        </w:rPr>
        <w:t xml:space="preserve"> </w:t>
      </w:r>
    </w:p>
    <w:p w:rsidR="00E45338" w:rsidRPr="00E45338" w:rsidRDefault="00E45338" w:rsidP="00E45338">
      <w:pPr>
        <w:rPr>
          <w:rFonts w:cs="바탕 옛한글"/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Borders>
          <w:top w:val="single" w:sz="1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893"/>
        <w:gridCol w:w="1843"/>
        <w:gridCol w:w="5528"/>
      </w:tblGrid>
      <w:tr w:rsidR="00411FEA" w:rsidRPr="00FF6775" w:rsidTr="00805DE5">
        <w:tc>
          <w:tcPr>
            <w:tcW w:w="3736" w:type="dxa"/>
            <w:gridSpan w:val="2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명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도서관 관리 시스템</w:t>
            </w:r>
          </w:p>
        </w:tc>
      </w:tr>
      <w:tr w:rsidR="00411FEA" w:rsidRPr="00FF6775" w:rsidTr="00805DE5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참여 인원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1명</w:t>
            </w:r>
          </w:p>
        </w:tc>
      </w:tr>
      <w:tr w:rsidR="00411FEA" w:rsidRPr="00FF6775" w:rsidTr="00805DE5">
        <w:tc>
          <w:tcPr>
            <w:tcW w:w="3736" w:type="dxa"/>
            <w:gridSpan w:val="2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기간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411FEA">
            <w:pPr>
              <w:rPr>
                <w:rFonts w:cs="바탕 옛한글"/>
                <w:szCs w:val="20"/>
              </w:rPr>
            </w:pPr>
            <w:r>
              <w:rPr>
                <w:rFonts w:cs="바탕 옛한글" w:hint="eastAsia"/>
                <w:szCs w:val="20"/>
              </w:rPr>
              <w:t>2022.06</w:t>
            </w:r>
            <w:r w:rsidRPr="00FF6775">
              <w:rPr>
                <w:rFonts w:cs="바탕 옛한글" w:hint="eastAsia"/>
                <w:szCs w:val="20"/>
              </w:rPr>
              <w:t>.</w:t>
            </w:r>
            <w:r>
              <w:rPr>
                <w:rFonts w:cs="바탕 옛한글"/>
                <w:szCs w:val="20"/>
              </w:rPr>
              <w:t>27</w:t>
            </w:r>
            <w:r>
              <w:rPr>
                <w:rFonts w:cs="바탕 옛한글" w:hint="eastAsia"/>
                <w:szCs w:val="20"/>
              </w:rPr>
              <w:t xml:space="preserve"> ~ 2022</w:t>
            </w:r>
            <w:r w:rsidRPr="00FF6775">
              <w:rPr>
                <w:rFonts w:cs="바탕 옛한글" w:hint="eastAsia"/>
                <w:szCs w:val="20"/>
              </w:rPr>
              <w:t>.0</w:t>
            </w:r>
            <w:r>
              <w:rPr>
                <w:rFonts w:cs="바탕 옛한글"/>
                <w:szCs w:val="20"/>
              </w:rPr>
              <w:t>7</w:t>
            </w:r>
            <w:r w:rsidRPr="00FF6775">
              <w:rPr>
                <w:rFonts w:cs="바탕 옛한글" w:hint="eastAsia"/>
                <w:szCs w:val="20"/>
              </w:rPr>
              <w:t>.</w:t>
            </w:r>
            <w:r>
              <w:rPr>
                <w:rFonts w:cs="바탕 옛한글"/>
                <w:szCs w:val="20"/>
              </w:rPr>
              <w:t>07</w:t>
            </w:r>
          </w:p>
        </w:tc>
      </w:tr>
      <w:tr w:rsidR="00411FEA" w:rsidRPr="00FF6775" w:rsidTr="00805DE5">
        <w:tc>
          <w:tcPr>
            <w:tcW w:w="1893" w:type="dxa"/>
            <w:vMerge w:val="restart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vAlign w:val="center"/>
            <w:hideMark/>
          </w:tcPr>
          <w:p w:rsidR="00411FEA" w:rsidRPr="00FF6775" w:rsidRDefault="00411FEA" w:rsidP="00805DE5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개발 환경</w:t>
            </w: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Windows 10 Pro</w:t>
            </w:r>
          </w:p>
        </w:tc>
      </w:tr>
      <w:tr w:rsidR="00411FEA" w:rsidRPr="00FF6775" w:rsidTr="00805DE5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805DE5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WAS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Apache Tomcat 9.0</w:t>
            </w:r>
          </w:p>
        </w:tc>
      </w:tr>
      <w:tr w:rsidR="00411FEA" w:rsidRPr="00FF6775" w:rsidTr="00805DE5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805DE5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DBMS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Oracle 11g Express Edition</w:t>
            </w:r>
          </w:p>
        </w:tc>
      </w:tr>
      <w:tr w:rsidR="00411FEA" w:rsidRPr="00FF6775" w:rsidTr="00805DE5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805DE5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Language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 xml:space="preserve">Java Platform </w:t>
            </w:r>
            <w:r>
              <w:rPr>
                <w:rFonts w:cs="바탕 옛한글" w:hint="eastAsia"/>
                <w:szCs w:val="20"/>
              </w:rPr>
              <w:t xml:space="preserve">SE </w:t>
            </w:r>
            <w:r w:rsidRPr="00FF6775">
              <w:rPr>
                <w:rFonts w:cs="바탕 옛한글" w:hint="eastAsia"/>
                <w:szCs w:val="20"/>
              </w:rPr>
              <w:t>8, JSP &amp; Servlet</w:t>
            </w:r>
          </w:p>
        </w:tc>
      </w:tr>
      <w:tr w:rsidR="00411FEA" w:rsidRPr="00FF6775" w:rsidTr="00805DE5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805DE5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Model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MVC Model (Model2)</w:t>
            </w:r>
          </w:p>
        </w:tc>
      </w:tr>
      <w:tr w:rsidR="00411FEA" w:rsidRPr="00FF6775" w:rsidTr="00805DE5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805DE5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Web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HTML5, CSS/CSS3, JavaScript</w:t>
            </w:r>
          </w:p>
        </w:tc>
      </w:tr>
      <w:tr w:rsidR="00411FEA" w:rsidRPr="00FF6775" w:rsidTr="00805DE5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805DE5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Tool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Eclipse Java EE for Web Developers(Oxygen.3a Release)</w:t>
            </w:r>
          </w:p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Sqldeveloper, eXERD (E-R Modeling Tool)</w:t>
            </w:r>
          </w:p>
        </w:tc>
      </w:tr>
      <w:tr w:rsidR="00411FEA" w:rsidRPr="00FF6775" w:rsidTr="00805DE5">
        <w:tc>
          <w:tcPr>
            <w:tcW w:w="0" w:type="auto"/>
            <w:vMerge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auto"/>
            <w:vAlign w:val="center"/>
            <w:hideMark/>
          </w:tcPr>
          <w:p w:rsidR="00411FEA" w:rsidRPr="00FF6775" w:rsidRDefault="00411FEA" w:rsidP="00805DE5">
            <w:pPr>
              <w:widowControl/>
              <w:wordWrap/>
              <w:autoSpaceDE/>
              <w:autoSpaceDN/>
              <w:jc w:val="left"/>
              <w:rPr>
                <w:rFonts w:cs="바탕 옛한글"/>
                <w:b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single" w:sz="8" w:space="0" w:color="A6A6A6"/>
            </w:tcBorders>
            <w:shd w:val="clear" w:color="auto" w:fill="auto"/>
            <w:hideMark/>
          </w:tcPr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 w:rsidRPr="00FF6775">
              <w:rPr>
                <w:rFonts w:cs="바탕 옛한글" w:hint="eastAsia"/>
                <w:szCs w:val="20"/>
              </w:rPr>
              <w:t>Open Source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  <w:hideMark/>
          </w:tcPr>
          <w:p w:rsidR="00411FEA" w:rsidRPr="00321946" w:rsidRDefault="00CE2749" w:rsidP="00805DE5">
            <w:r>
              <w:rPr>
                <w:rFonts w:hint="eastAsia"/>
              </w:rPr>
              <w:t>jQuery v3.6.0</w:t>
            </w:r>
            <w:r w:rsidR="00411FEA">
              <w:rPr>
                <w:rFonts w:hint="eastAsia"/>
              </w:rPr>
              <w:t>, jQuery UI v.1.1</w:t>
            </w:r>
            <w:r>
              <w:t>3</w:t>
            </w:r>
            <w:r w:rsidR="00411FEA">
              <w:rPr>
                <w:rFonts w:hint="eastAsia"/>
              </w:rPr>
              <w:t>.1, cos-</w:t>
            </w:r>
            <w:r>
              <w:t>22-05</w:t>
            </w:r>
            <w:r w:rsidR="00411FEA">
              <w:rPr>
                <w:rFonts w:hint="eastAsia"/>
              </w:rPr>
              <w:t>,</w:t>
            </w:r>
          </w:p>
          <w:p w:rsidR="00411FEA" w:rsidRPr="00FF6775" w:rsidRDefault="00411FEA" w:rsidP="00805DE5">
            <w:pPr>
              <w:rPr>
                <w:rFonts w:cs="바탕 옛한글"/>
                <w:szCs w:val="20"/>
              </w:rPr>
            </w:pPr>
            <w:r>
              <w:rPr>
                <w:rFonts w:hint="eastAsia"/>
              </w:rPr>
              <w:t xml:space="preserve">Ajax, </w:t>
            </w:r>
            <w:r w:rsidR="00CE2749">
              <w:rPr>
                <w:rFonts w:hint="eastAsia"/>
              </w:rPr>
              <w:t>SummerNot Edit</w:t>
            </w:r>
            <w:r w:rsidR="00CE2749">
              <w:t>,</w:t>
            </w:r>
            <w:r>
              <w:rPr>
                <w:rFonts w:hint="eastAsia"/>
              </w:rPr>
              <w:t xml:space="preserve"> Kakao 주소 API</w:t>
            </w:r>
          </w:p>
        </w:tc>
      </w:tr>
    </w:tbl>
    <w:p w:rsidR="00E45338" w:rsidRPr="00FF6775" w:rsidRDefault="00E45338" w:rsidP="00E45338">
      <w:pPr>
        <w:rPr>
          <w:rFonts w:cs="바탕 옛한글"/>
          <w:b/>
          <w:color w:val="FFFFFF"/>
          <w:szCs w:val="20"/>
        </w:rPr>
      </w:pPr>
    </w:p>
    <w:p w:rsidR="00E45338" w:rsidRPr="00FF6775" w:rsidRDefault="00E45338" w:rsidP="00E45338">
      <w:pPr>
        <w:jc w:val="left"/>
        <w:rPr>
          <w:b/>
          <w:szCs w:val="20"/>
        </w:rPr>
      </w:pPr>
      <w:r w:rsidRPr="00FF6775">
        <w:rPr>
          <w:rFonts w:hint="eastAsia"/>
          <w:b/>
          <w:szCs w:val="20"/>
        </w:rPr>
        <w:t>▶프로젝트 설명</w:t>
      </w:r>
    </w:p>
    <w:p w:rsidR="00E45338" w:rsidRPr="00FF6775" w:rsidRDefault="00E45338" w:rsidP="00E45338">
      <w:pPr>
        <w:jc w:val="left"/>
        <w:rPr>
          <w:b/>
          <w:color w:val="FFFFFF"/>
          <w:sz w:val="10"/>
          <w:szCs w:val="10"/>
        </w:rPr>
      </w:pP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3736"/>
        <w:gridCol w:w="5528"/>
      </w:tblGrid>
      <w:tr w:rsidR="00E45338" w:rsidRPr="00FF6775" w:rsidTr="00C14E97">
        <w:tc>
          <w:tcPr>
            <w:tcW w:w="3736" w:type="dxa"/>
            <w:tcBorders>
              <w:top w:val="single" w:sz="12" w:space="0" w:color="auto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Github Address</w:t>
            </w:r>
          </w:p>
        </w:tc>
        <w:tc>
          <w:tcPr>
            <w:tcW w:w="5528" w:type="dxa"/>
            <w:tcBorders>
              <w:top w:val="single" w:sz="12" w:space="0" w:color="auto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E45338" w:rsidRPr="00FF6775" w:rsidRDefault="00805DE5" w:rsidP="00683472">
            <w:pPr>
              <w:rPr>
                <w:rFonts w:cs="바탕 옛한글"/>
                <w:szCs w:val="20"/>
              </w:rPr>
            </w:pPr>
            <w:hyperlink r:id="rId13" w:history="1">
              <w:r w:rsidR="003670B1" w:rsidRPr="00A4399B">
                <w:rPr>
                  <w:rStyle w:val="a6"/>
                  <w:rFonts w:cs="바탕 옛한글"/>
                  <w:szCs w:val="20"/>
                </w:rPr>
                <w:t>https://github.com/xxx/xxx</w:t>
              </w:r>
            </w:hyperlink>
            <w:r w:rsidR="003670B1">
              <w:rPr>
                <w:rFonts w:cs="바탕 옛한글"/>
                <w:szCs w:val="20"/>
              </w:rPr>
              <w:t xml:space="preserve"> </w:t>
            </w:r>
          </w:p>
        </w:tc>
      </w:tr>
      <w:tr w:rsidR="00E45338" w:rsidRPr="00FF6775" w:rsidTr="00C14E97">
        <w:tc>
          <w:tcPr>
            <w:tcW w:w="3736" w:type="dxa"/>
            <w:tcBorders>
              <w:top w:val="single" w:sz="8" w:space="0" w:color="A6A6A6"/>
              <w:left w:val="nil"/>
              <w:bottom w:val="single" w:sz="8" w:space="0" w:color="A6A6A6"/>
              <w:right w:val="single" w:sz="8" w:space="0" w:color="A6A6A6"/>
            </w:tcBorders>
            <w:shd w:val="clear" w:color="auto" w:fill="F2F2F2"/>
            <w:hideMark/>
          </w:tcPr>
          <w:p w:rsidR="00E45338" w:rsidRPr="00FF6775" w:rsidRDefault="00E45338" w:rsidP="00C14E97">
            <w:pPr>
              <w:rPr>
                <w:rFonts w:cs="바탕 옛한글"/>
                <w:b/>
                <w:szCs w:val="20"/>
              </w:rPr>
            </w:pPr>
            <w:r w:rsidRPr="00FF6775">
              <w:rPr>
                <w:rFonts w:cs="바탕 옛한글" w:hint="eastAsia"/>
                <w:b/>
                <w:szCs w:val="20"/>
              </w:rPr>
              <w:t>프로젝트 녹화 실행 화면</w:t>
            </w:r>
          </w:p>
        </w:tc>
        <w:tc>
          <w:tcPr>
            <w:tcW w:w="5528" w:type="dxa"/>
            <w:tcBorders>
              <w:top w:val="single" w:sz="8" w:space="0" w:color="A6A6A6"/>
              <w:left w:val="single" w:sz="8" w:space="0" w:color="A6A6A6"/>
              <w:bottom w:val="single" w:sz="8" w:space="0" w:color="A6A6A6"/>
              <w:right w:val="nil"/>
            </w:tcBorders>
            <w:shd w:val="clear" w:color="auto" w:fill="auto"/>
          </w:tcPr>
          <w:p w:rsidR="00E45338" w:rsidRPr="00FF6775" w:rsidRDefault="00805DE5" w:rsidP="00683472">
            <w:pPr>
              <w:rPr>
                <w:rFonts w:cs="바탕 옛한글"/>
                <w:szCs w:val="20"/>
              </w:rPr>
            </w:pPr>
            <w:hyperlink r:id="rId14" w:history="1">
              <w:r w:rsidR="003670B1" w:rsidRPr="00A4399B">
                <w:rPr>
                  <w:rStyle w:val="a6"/>
                  <w:rFonts w:cs="바탕 옛한글"/>
                  <w:szCs w:val="20"/>
                </w:rPr>
                <w:t>https://youtu.be/XXX</w:t>
              </w:r>
            </w:hyperlink>
            <w:r w:rsidR="003670B1">
              <w:rPr>
                <w:rFonts w:cs="바탕 옛한글"/>
                <w:szCs w:val="20"/>
              </w:rPr>
              <w:t xml:space="preserve"> </w:t>
            </w:r>
            <w:r w:rsidR="003670B1">
              <w:rPr>
                <w:rFonts w:hint="eastAsia"/>
                <w:color w:val="FF0000"/>
                <w:szCs w:val="20"/>
              </w:rPr>
              <w:t>반디캠 등을 이용하여 실행화면 및 발표영상</w:t>
            </w:r>
          </w:p>
        </w:tc>
      </w:tr>
    </w:tbl>
    <w:p w:rsidR="00E45338" w:rsidRPr="00FF6775" w:rsidRDefault="00E45338" w:rsidP="00E45338">
      <w:pPr>
        <w:rPr>
          <w:rFonts w:cs="바탕 옛한글"/>
          <w:b/>
          <w:color w:val="FFFFFF"/>
          <w:szCs w:val="20"/>
        </w:rPr>
      </w:pPr>
    </w:p>
    <w:p w:rsidR="00E45338" w:rsidRPr="003037B5" w:rsidRDefault="00E45338" w:rsidP="00E45338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  <w:r>
        <w:rPr>
          <w:rFonts w:hint="eastAsia"/>
          <w:b/>
          <w:szCs w:val="20"/>
        </w:rPr>
        <w:t>주제 및 목적</w:t>
      </w:r>
    </w:p>
    <w:p w:rsidR="006D3A1B" w:rsidRDefault="00683472" w:rsidP="00683472">
      <w:pPr>
        <w:rPr>
          <w:rFonts w:cs="바탕 옛한글"/>
          <w:b/>
          <w:color w:val="000000"/>
          <w:sz w:val="22"/>
        </w:rPr>
      </w:pPr>
      <w:r>
        <w:rPr>
          <w:rFonts w:hint="eastAsia"/>
        </w:rPr>
        <w:t xml:space="preserve">이 부분부터 </w:t>
      </w:r>
      <w:r>
        <w:t xml:space="preserve">ppt </w:t>
      </w:r>
      <w:r>
        <w:rPr>
          <w:rFonts w:hint="eastAsia"/>
        </w:rPr>
        <w:t>활용</w:t>
      </w:r>
      <w:r w:rsidR="0092508C">
        <w:rPr>
          <w:rFonts w:hint="eastAsia"/>
        </w:rPr>
        <w:t>하나 설명 추가</w:t>
      </w:r>
    </w:p>
    <w:p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6D3A1B" w:rsidRDefault="006D3A1B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816A4D" w:rsidRPr="00991CDD" w:rsidRDefault="00991CDD" w:rsidP="00991CDD">
      <w:pPr>
        <w:pStyle w:val="a5"/>
        <w:widowControl/>
        <w:numPr>
          <w:ilvl w:val="0"/>
          <w:numId w:val="11"/>
        </w:numPr>
        <w:wordWrap/>
        <w:autoSpaceDE/>
        <w:autoSpaceDN/>
        <w:ind w:leftChars="0"/>
        <w:rPr>
          <w:rFonts w:cs="바탕 옛한글"/>
          <w:b/>
          <w:color w:val="000000"/>
          <w:sz w:val="22"/>
        </w:rPr>
      </w:pPr>
      <w:r w:rsidRPr="00991CDD">
        <w:rPr>
          <w:color w:val="FF0000"/>
          <w:szCs w:val="20"/>
        </w:rPr>
        <w:t>주제</w:t>
      </w:r>
      <w:r w:rsidRPr="00991CDD">
        <w:rPr>
          <w:rFonts w:hint="eastAsia"/>
          <w:color w:val="FF0000"/>
          <w:szCs w:val="20"/>
        </w:rPr>
        <w:t xml:space="preserve"> 및 목적을 간략하게 소개한다 </w:t>
      </w:r>
      <w:r w:rsidRPr="00991CDD">
        <w:rPr>
          <w:color w:val="FF0000"/>
          <w:szCs w:val="20"/>
        </w:rPr>
        <w:t>ex</w:t>
      </w:r>
      <w:r w:rsidRPr="00991CDD">
        <w:rPr>
          <w:color w:val="FF0000"/>
          <w:sz w:val="22"/>
        </w:rPr>
        <w:t xml:space="preserve">. </w:t>
      </w:r>
      <w:r w:rsidRPr="00991CDD">
        <w:rPr>
          <w:rFonts w:hint="eastAsia"/>
          <w:color w:val="FF0000"/>
          <w:szCs w:val="20"/>
        </w:rPr>
        <w:t>이용자를 위한 도서관 웹 페이지와 관리자를 위한 도서관 관리 시스템을 통합한 도서관 시스템</w:t>
      </w:r>
    </w:p>
    <w:p w:rsidR="00816A4D" w:rsidRPr="00991CDD" w:rsidRDefault="00991CDD" w:rsidP="00805DE5">
      <w:pPr>
        <w:pStyle w:val="a5"/>
        <w:widowControl/>
        <w:numPr>
          <w:ilvl w:val="0"/>
          <w:numId w:val="11"/>
        </w:numPr>
        <w:wordWrap/>
        <w:autoSpaceDE/>
        <w:autoSpaceDN/>
        <w:ind w:leftChars="0"/>
        <w:rPr>
          <w:rFonts w:cs="바탕 옛한글"/>
          <w:b/>
          <w:color w:val="000000"/>
          <w:sz w:val="22"/>
        </w:rPr>
      </w:pPr>
      <w:r w:rsidRPr="00991CDD">
        <w:rPr>
          <w:color w:val="FF0000"/>
          <w:szCs w:val="20"/>
        </w:rPr>
        <w:t>도서관</w:t>
      </w:r>
      <w:r w:rsidRPr="00991CDD">
        <w:rPr>
          <w:rFonts w:hint="eastAsia"/>
          <w:color w:val="FF0000"/>
          <w:szCs w:val="20"/>
        </w:rPr>
        <w:t xml:space="preserve"> 시스템의 이용자 권한에 따라 다음의 기능을 제공한다</w:t>
      </w:r>
    </w:p>
    <w:p w:rsidR="00816A4D" w:rsidRDefault="00816A4D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816A4D" w:rsidRDefault="00991CDD" w:rsidP="00991CDD">
      <w:pPr>
        <w:widowControl/>
        <w:wordWrap/>
        <w:autoSpaceDE/>
        <w:autoSpaceDN/>
        <w:jc w:val="center"/>
        <w:rPr>
          <w:rFonts w:cs="바탕 옛한글"/>
          <w:b/>
          <w:color w:val="000000"/>
          <w:sz w:val="22"/>
        </w:rPr>
      </w:pPr>
      <w:r>
        <w:rPr>
          <w:noProof/>
        </w:rPr>
        <w:lastRenderedPageBreak/>
        <w:drawing>
          <wp:inline distT="0" distB="0" distL="0" distR="0" wp14:anchorId="07C19FEE" wp14:editId="2A2110E7">
            <wp:extent cx="4544277" cy="1302588"/>
            <wp:effectExtent l="0" t="0" r="889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584" cy="132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Default="002D27F3" w:rsidP="002D27F3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t>개인 프로젝트 소개(프로젝트 이름)</w:t>
      </w:r>
    </w:p>
    <w:p w:rsidR="00E76201" w:rsidRPr="003037B5" w:rsidRDefault="00E76201" w:rsidP="00E76201">
      <w:pPr>
        <w:jc w:val="left"/>
        <w:rPr>
          <w:b/>
          <w:color w:val="FFFFFF"/>
          <w:sz w:val="10"/>
          <w:szCs w:val="10"/>
        </w:rPr>
      </w:pPr>
      <w:r w:rsidRPr="00FF6775">
        <w:rPr>
          <w:rFonts w:hint="eastAsia"/>
          <w:b/>
          <w:szCs w:val="20"/>
        </w:rPr>
        <w:t>▶</w:t>
      </w:r>
      <w:r w:rsidR="002D27F3">
        <w:rPr>
          <w:b/>
          <w:szCs w:val="20"/>
        </w:rPr>
        <w:t>작업</w:t>
      </w:r>
      <w:r w:rsidR="002D27F3">
        <w:rPr>
          <w:rFonts w:hint="eastAsia"/>
          <w:b/>
          <w:szCs w:val="20"/>
        </w:rPr>
        <w:t xml:space="preserve"> 분할 구조도(Work Breakdown Structure) </w:t>
      </w:r>
      <w:r w:rsidR="002D27F3">
        <w:rPr>
          <w:b/>
          <w:szCs w:val="20"/>
        </w:rPr>
        <w:t>–</w:t>
      </w:r>
      <w:r w:rsidR="002D27F3">
        <w:rPr>
          <w:rFonts w:hint="eastAsia"/>
          <w:b/>
          <w:szCs w:val="20"/>
        </w:rPr>
        <w:t xml:space="preserve"> user </w:t>
      </w:r>
      <w:r w:rsidR="002D27F3">
        <w:rPr>
          <w:b/>
          <w:szCs w:val="20"/>
        </w:rPr>
        <w:t>mode</w:t>
      </w:r>
    </w:p>
    <w:p w:rsidR="00683472" w:rsidRDefault="002D27F3" w:rsidP="002D27F3">
      <w:pPr>
        <w:widowControl/>
        <w:wordWrap/>
        <w:autoSpaceDE/>
        <w:autoSpaceDN/>
        <w:jc w:val="center"/>
        <w:rPr>
          <w:rFonts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 wp14:anchorId="51F2BF78" wp14:editId="68A83E0D">
            <wp:extent cx="5153025" cy="30670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683472" w:rsidRDefault="00683472" w:rsidP="006D3A1B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2D27F3" w:rsidRPr="00704B3C" w:rsidRDefault="002D27F3" w:rsidP="002D27F3">
      <w:pPr>
        <w:widowControl/>
        <w:wordWrap/>
        <w:autoSpaceDE/>
        <w:autoSpaceDN/>
        <w:rPr>
          <w:rFonts w:cs="바탕 옛한글"/>
          <w:color w:val="FF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>▶ 작업분할구조도(Work Breakdown Structure</w:t>
      </w:r>
      <w:r>
        <w:rPr>
          <w:rFonts w:cs="바탕 옛한글" w:hint="eastAsia"/>
          <w:b/>
          <w:color w:val="000000"/>
          <w:sz w:val="22"/>
        </w:rPr>
        <w:t xml:space="preserve">) </w:t>
      </w:r>
      <w:r>
        <w:rPr>
          <w:rFonts w:cs="바탕 옛한글"/>
          <w:b/>
          <w:color w:val="000000"/>
          <w:sz w:val="22"/>
        </w:rPr>
        <w:t>–</w:t>
      </w:r>
      <w:r>
        <w:rPr>
          <w:rFonts w:cs="바탕 옛한글" w:hint="eastAsia"/>
          <w:b/>
          <w:color w:val="000000"/>
          <w:sz w:val="22"/>
        </w:rPr>
        <w:t xml:space="preserve"> admin mode</w:t>
      </w:r>
    </w:p>
    <w:p w:rsidR="002D27F3" w:rsidRPr="0089412E" w:rsidRDefault="002D27F3" w:rsidP="002D27F3">
      <w:pPr>
        <w:widowControl/>
        <w:wordWrap/>
        <w:autoSpaceDE/>
        <w:autoSpaceDN/>
        <w:ind w:left="800" w:hanging="800"/>
        <w:jc w:val="center"/>
        <w:rPr>
          <w:rFonts w:cs="바탕 옛한글"/>
          <w:color w:val="000000"/>
        </w:rPr>
      </w:pPr>
      <w:r>
        <w:rPr>
          <w:noProof/>
        </w:rPr>
        <w:drawing>
          <wp:inline distT="0" distB="0" distL="0" distR="0" wp14:anchorId="5EDE22FE" wp14:editId="0AF151E7">
            <wp:extent cx="5105400" cy="28003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CDD" w:rsidRDefault="00991CDD" w:rsidP="00991CDD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>Use Case Diagram</w:t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5E37B3EB" wp14:editId="19FE240D">
            <wp:extent cx="5943600" cy="29337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 xml:space="preserve">Sequence Diagram </w:t>
      </w:r>
      <w:r>
        <w:rPr>
          <w:rFonts w:cs="바탕 옛한글"/>
          <w:b/>
          <w:color w:val="000000"/>
          <w:sz w:val="22"/>
        </w:rPr>
        <w:t>–</w:t>
      </w:r>
      <w:r>
        <w:rPr>
          <w:rFonts w:cs="바탕 옛한글" w:hint="eastAsia"/>
          <w:b/>
          <w:color w:val="000000"/>
          <w:sz w:val="22"/>
        </w:rPr>
        <w:t xml:space="preserve"> user mode</w:t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  <w:r>
        <w:rPr>
          <w:rFonts w:cs="바탕 옛한글" w:hint="eastAsia"/>
          <w:b/>
          <w:color w:val="000000"/>
          <w:sz w:val="22"/>
        </w:rPr>
        <w:t xml:space="preserve">   </w:t>
      </w:r>
      <w:r>
        <w:rPr>
          <w:noProof/>
        </w:rPr>
        <w:drawing>
          <wp:inline distT="0" distB="0" distL="0" distR="0" wp14:anchorId="45B9CCDB" wp14:editId="03F4C800">
            <wp:extent cx="5943600" cy="3174521"/>
            <wp:effectExtent l="0" t="0" r="0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953" cy="317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991CDD" w:rsidRPr="002B1257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 xml:space="preserve">Sequence Diagram </w:t>
      </w:r>
      <w:r>
        <w:rPr>
          <w:rFonts w:cs="바탕 옛한글"/>
          <w:b/>
          <w:color w:val="000000"/>
          <w:sz w:val="22"/>
        </w:rPr>
        <w:t>–</w:t>
      </w:r>
      <w:r>
        <w:rPr>
          <w:rFonts w:cs="바탕 옛한글" w:hint="eastAsia"/>
          <w:b/>
          <w:color w:val="000000"/>
          <w:sz w:val="22"/>
        </w:rPr>
        <w:t xml:space="preserve"> admin mode</w:t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     </w:t>
      </w:r>
      <w:r>
        <w:rPr>
          <w:noProof/>
        </w:rPr>
        <w:drawing>
          <wp:inline distT="0" distB="0" distL="0" distR="0" wp14:anchorId="342DEE14" wp14:editId="611355C6">
            <wp:extent cx="5124450" cy="3429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CDD" w:rsidRDefault="00991CDD" w:rsidP="00991CDD">
      <w:pPr>
        <w:widowControl/>
        <w:wordWrap/>
        <w:autoSpaceDE/>
        <w:autoSpaceDN/>
        <w:rPr>
          <w:noProof/>
        </w:rPr>
      </w:pPr>
    </w:p>
    <w:p w:rsidR="00991CDD" w:rsidRPr="0089412E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>ERD</w:t>
      </w:r>
    </w:p>
    <w:p w:rsidR="00991CDD" w:rsidRPr="00836030" w:rsidRDefault="00991CDD" w:rsidP="00991CDD">
      <w:pPr>
        <w:widowControl/>
        <w:wordWrap/>
        <w:autoSpaceDE/>
        <w:autoSpaceDN/>
        <w:ind w:left="800" w:hanging="800"/>
        <w:jc w:val="center"/>
        <w:rPr>
          <w:rFonts w:cs="바탕 옛한글"/>
          <w:color w:val="000000"/>
        </w:rPr>
      </w:pPr>
      <w:r>
        <w:rPr>
          <w:noProof/>
        </w:rPr>
        <w:drawing>
          <wp:inline distT="0" distB="0" distL="0" distR="0" wp14:anchorId="3DCE64F9" wp14:editId="32046858">
            <wp:extent cx="5943600" cy="3171825"/>
            <wp:effectExtent l="0" t="0" r="0" b="0"/>
            <wp:docPr id="2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>
        <w:rPr>
          <w:rFonts w:cs="바탕 옛한글"/>
          <w:b/>
          <w:color w:val="000000"/>
          <w:sz w:val="22"/>
        </w:rPr>
        <w:br w:type="page"/>
      </w:r>
    </w:p>
    <w:p w:rsidR="00991CDD" w:rsidRDefault="00991CDD" w:rsidP="00991CDD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>▶ 기능정의서</w:t>
      </w:r>
      <w:r>
        <w:rPr>
          <w:rFonts w:cs="바탕 옛한글" w:hint="eastAsia"/>
          <w:b/>
          <w:color w:val="000000"/>
          <w:sz w:val="22"/>
        </w:rPr>
        <w:t xml:space="preserve"> 및 시스템 설계</w:t>
      </w:r>
    </w:p>
    <w:p w:rsidR="00991CDD" w:rsidRPr="0089412E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 wp14:anchorId="54DA95EF" wp14:editId="60B6CEBC">
            <wp:extent cx="6076950" cy="45339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CDD" w:rsidRDefault="00991CDD" w:rsidP="00991CDD">
      <w:pPr>
        <w:widowControl/>
        <w:wordWrap/>
        <w:autoSpaceDE/>
        <w:autoSpaceDN/>
        <w:rPr>
          <w:rFonts w:cs="바탕 옛한글"/>
          <w:b/>
          <w:color w:val="000000"/>
          <w:sz w:val="22"/>
        </w:rPr>
      </w:pPr>
      <w:r>
        <w:rPr>
          <w:noProof/>
        </w:rPr>
        <w:drawing>
          <wp:anchor distT="0" distB="0" distL="114300" distR="114300" simplePos="0" relativeHeight="251684352" behindDoc="1" locked="0" layoutInCell="1" allowOverlap="1" wp14:anchorId="6025E520" wp14:editId="28D3ECDF">
            <wp:simplePos x="0" y="0"/>
            <wp:positionH relativeFrom="column">
              <wp:posOffset>114300</wp:posOffset>
            </wp:positionH>
            <wp:positionV relativeFrom="paragraph">
              <wp:posOffset>414020</wp:posOffset>
            </wp:positionV>
            <wp:extent cx="5934710" cy="3270250"/>
            <wp:effectExtent l="0" t="0" r="0" b="0"/>
            <wp:wrapNone/>
            <wp:docPr id="1205" name="그림 4" descr="설명: 핵심소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 descr="설명: 핵심소스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7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412E">
        <w:rPr>
          <w:rFonts w:cs="바탕 옛한글" w:hint="eastAsia"/>
          <w:b/>
          <w:color w:val="000000"/>
          <w:sz w:val="22"/>
        </w:rPr>
        <w:t xml:space="preserve">▶ </w:t>
      </w:r>
      <w:r>
        <w:rPr>
          <w:rFonts w:cs="바탕 옛한글" w:hint="eastAsia"/>
          <w:b/>
          <w:color w:val="000000"/>
          <w:sz w:val="22"/>
        </w:rPr>
        <w:t>Project Explorer</w:t>
      </w: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Default="00991CDD" w:rsidP="00991CDD">
      <w:pPr>
        <w:widowControl/>
        <w:wordWrap/>
        <w:autoSpaceDE/>
        <w:autoSpaceDN/>
      </w:pPr>
    </w:p>
    <w:p w:rsidR="00991CDD" w:rsidRP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991CDD" w:rsidRDefault="00991CDD">
      <w:pPr>
        <w:widowControl/>
        <w:wordWrap/>
        <w:autoSpaceDE/>
        <w:autoSpaceDN/>
        <w:jc w:val="left"/>
        <w:rPr>
          <w:rFonts w:cs="바탕 옛한글"/>
          <w:b/>
          <w:color w:val="FFFFFF"/>
          <w:szCs w:val="20"/>
          <w:highlight w:val="black"/>
        </w:rPr>
      </w:pPr>
    </w:p>
    <w:p w:rsidR="00816A4D" w:rsidRDefault="00816A4D" w:rsidP="00816A4D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6D3A1B" w:rsidRDefault="00471A89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0" t="0" r="0" b="0"/>
                <wp:wrapNone/>
                <wp:docPr id="160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05DE5" w:rsidRPr="00DF6EEB" w:rsidRDefault="00805DE5" w:rsidP="006D3A1B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5" o:spid="_x0000_s1026" type="#_x0000_t202" style="position:absolute;margin-left:-8.5pt;margin-top:15.35pt;width:17.3pt;height:38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" filled="f" stroked="f">
                <v:textbox inset="0,0,0,0">
                  <w:txbxContent>
                    <w:p w:rsidR="00805DE5" w:rsidRPr="00DF6EEB" w:rsidRDefault="00805DE5" w:rsidP="006D3A1B">
                      <w:pPr>
                        <w:pStyle w:val="aa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6D3A1B" w:rsidRPr="0089412E">
        <w:rPr>
          <w:rFonts w:cs="바탕 옛한글" w:hint="eastAsia"/>
          <w:b/>
          <w:color w:val="000000"/>
          <w:sz w:val="22"/>
        </w:rPr>
        <w:t>▶ 화면구성</w:t>
      </w:r>
      <w:r w:rsidR="006D3A1B">
        <w:rPr>
          <w:rFonts w:cs="바탕 옛한글" w:hint="eastAsia"/>
          <w:b/>
          <w:color w:val="000000"/>
          <w:sz w:val="22"/>
        </w:rPr>
        <w:t>I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6D3A1B" w:rsidRPr="00A26DDB" w:rsidTr="00C14E97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2"/>
            </w:tblGrid>
            <w:tr w:rsidR="006D3A1B" w:rsidRPr="0089412E" w:rsidTr="00C14E97">
              <w:trPr>
                <w:trHeight w:val="6123"/>
              </w:trPr>
              <w:tc>
                <w:tcPr>
                  <w:tcW w:w="5792" w:type="dxa"/>
                </w:tcPr>
                <w:p w:rsidR="006D3A1B" w:rsidRPr="009F481D" w:rsidRDefault="00471A89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cs="바탕 옛한글"/>
                      <w:color w:val="00000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9296" behindDoc="0" locked="0" layoutInCell="1" allowOverlap="1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0" t="0" r="0" b="0"/>
                            <wp:wrapNone/>
                            <wp:docPr id="1604" name="Rectangle 14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9" o:spid="_x0000_s1027" style="position:absolute;margin-left:-.25pt;margin-top:17.25pt;width:276.05pt;height:36.4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" filled="f" strokecolor="red" strokeweight="1pt">
                            <v:textbox>
                              <w:txbxContent>
                                <w:p w:rsidR="00805DE5" w:rsidRPr="00B26CFD" w:rsidRDefault="00805DE5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4416" behindDoc="0" locked="0" layoutInCell="1" allowOverlap="1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0" t="0" r="0" b="0"/>
                            <wp:wrapNone/>
                            <wp:docPr id="1603" name="Rectangle 15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4" o:spid="_x0000_s1028" style="position:absolute;margin-left:-.4pt;margin-top:103.15pt;width:276.2pt;height:18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" filled="f" strokecolor="red" strokeweight="1.5pt">
                            <v:textbox>
                              <w:txbxContent>
                                <w:p w:rsidR="00805DE5" w:rsidRDefault="00805DE5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0320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2" name="TextBox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4" o:spid="_x0000_s1029" type="#_x0000_t202" style="position:absolute;margin-left:-22.9pt;margin-top:77.3pt;width:27.8pt;height:34.8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iTduAIAAMI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" filled="f" stroked="f">
                            <v:textbox style="mso-fit-shape-to-text:t">
                              <w:txbxContent>
                                <w:p w:rsidR="00805DE5" w:rsidRPr="00DF6EEB" w:rsidRDefault="00805DE5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3152" behindDoc="0" locked="0" layoutInCell="1" allowOverlap="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0" t="0" r="3175" b="0"/>
                            <wp:wrapNone/>
                            <wp:docPr id="1601" name="직사각형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2" o:spid="_x0000_s1030" style="position:absolute;margin-left:68.1pt;margin-top:64.25pt;width:139.25pt;height:30.6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" filled="f" strokecolor="red" strokeweight="1.5pt">
                            <v:textbox>
                              <w:txbxContent>
                                <w:p w:rsidR="00805DE5" w:rsidRPr="00B26CFD" w:rsidRDefault="00805DE5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5200" behindDoc="0" locked="0" layoutInCell="1" allowOverlap="1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1600" name="TextBox 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1" o:spid="_x0000_s1031" type="#_x0000_t202" style="position:absolute;margin-left:46.7pt;margin-top:36.6pt;width:27.8pt;height:34.8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x2ptgIAAMI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" filled="f" stroked="f">
                            <v:textbox style="mso-fit-shape-to-text:t">
                              <w:txbxContent>
                                <w:p w:rsidR="00805DE5" w:rsidRPr="00DF6EEB" w:rsidRDefault="00805DE5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8272" behindDoc="0" locked="0" layoutInCell="1" allowOverlap="1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3" name="Text Box 14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498" o:spid="_x0000_s1032" type="#_x0000_t202" style="position:absolute;margin-left:-21.7pt;margin-top:103pt;width:27.8pt;height:34.8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Yz6uAIAAMM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" filled="f" stroked="f">
                            <v:textbox style="mso-fit-shape-to-text:t">
                              <w:txbxContent>
                                <w:p w:rsidR="00805DE5" w:rsidRPr="00DF6EEB" w:rsidRDefault="00805DE5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2368" behindDoc="0" locked="0" layoutInCell="1" allowOverlap="1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62" name="Text Box 15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2" o:spid="_x0000_s1033" type="#_x0000_t202" style="position:absolute;margin-left:267.95pt;margin-top:108.75pt;width:27.8pt;height:34.8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pJUuQIAAMM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" filled="f" stroked="f">
                            <v:textbox style="mso-fit-shape-to-text:t">
                              <w:txbxContent>
                                <w:p w:rsidR="00805DE5" w:rsidRPr="00DF6EEB" w:rsidRDefault="00805DE5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6224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0" t="0" r="0" b="5080"/>
                            <wp:wrapNone/>
                            <wp:docPr id="61" name="직사각형 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9" o:spid="_x0000_s1034" style="position:absolute;margin-left:-.6pt;margin-top:190.35pt;width:282.65pt;height:44.6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" filled="f" strokecolor="red" strokeweight="1pt">
                            <v:textbox>
                              <w:txbxContent>
                                <w:p w:rsidR="00805DE5" w:rsidRPr="00B26CFD" w:rsidRDefault="00805DE5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6464" behindDoc="0" locked="0" layoutInCell="1" allowOverlap="1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0" t="0" r="0" b="3175"/>
                            <wp:wrapNone/>
                            <wp:docPr id="60" name="Rectangle 15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6" o:spid="_x0000_s1035" style="position:absolute;margin-left:2.35pt;margin-top:237.45pt;width:276.45pt;height:14.7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" filled="f" strokecolor="red" strokeweight="1pt">
                            <v:textbox>
                              <w:txbxContent>
                                <w:p w:rsidR="00805DE5" w:rsidRDefault="00805DE5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5440" behindDoc="0" locked="0" layoutInCell="1" allowOverlap="1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9" name="Text Box 15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5" o:spid="_x0000_s1036" type="#_x0000_t202" style="position:absolute;margin-left:-20.4pt;margin-top:215.7pt;width:27.8pt;height:34.8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" filled="f" stroked="f">
                            <v:textbox style="mso-fit-shape-to-text:t">
                              <w:txbxContent>
                                <w:p w:rsidR="00805DE5" w:rsidRPr="00DF6EEB" w:rsidRDefault="00805DE5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3392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8" name="Text Box 15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3" o:spid="_x0000_s1037" type="#_x0000_t202" style="position:absolute;margin-left:-22.9pt;margin-top:174.85pt;width:27.8pt;height:34.8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FLCuQ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" filled="f" stroked="f">
                            <v:textbox style="mso-fit-shape-to-text:t">
                              <w:txbxContent>
                                <w:p w:rsidR="00805DE5" w:rsidRPr="00DF6EEB" w:rsidRDefault="00805DE5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1344" behindDoc="0" locked="0" layoutInCell="1" allowOverlap="1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0" t="0" r="0" b="0"/>
                            <wp:wrapNone/>
                            <wp:docPr id="57" name="Rectangle 15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1" o:spid="_x0000_s1038" style="position:absolute;margin-left:139.3pt;margin-top:123.7pt;width:139.5pt;height:62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" filled="f" strokecolor="red" strokeweight="1pt">
                            <v:textbox>
                              <w:txbxContent>
                                <w:p w:rsidR="00805DE5" w:rsidRDefault="00805DE5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7248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0" t="0" r="5715" b="0"/>
                            <wp:wrapNone/>
                            <wp:docPr id="56" name="Rectangle 14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7" o:spid="_x0000_s1039" style="position:absolute;margin-left:-.6pt;margin-top:123.7pt;width:133.05pt;height:66.6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" filled="f" strokecolor="red" strokeweight="1pt">
                            <v:textbox>
                              <w:txbxContent>
                                <w:p w:rsidR="00805DE5" w:rsidRPr="00B26CFD" w:rsidRDefault="00805DE5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6D3A1B">
                    <w:rPr>
                      <w:rFonts w:cs="바탕 옛한글" w:hint="eastAsia"/>
                      <w:color w:val="000000"/>
                    </w:rPr>
                    <w:t xml:space="preserve">  </w:t>
                  </w:r>
                  <w:r w:rsidRPr="006D3A1B">
                    <w:rPr>
                      <w:rFonts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3533775" cy="3171825"/>
                        <wp:effectExtent l="0" t="0" r="0" b="0"/>
                        <wp:docPr id="8" name="그림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71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6D3A1B">
            <w:pPr>
              <w:pStyle w:val="a5"/>
              <w:numPr>
                <w:ilvl w:val="0"/>
                <w:numId w:val="8"/>
              </w:numPr>
              <w:wordWrap/>
              <w:spacing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검색하기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비회원,회원,관리자 모두 이용가능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검색조건 : 전체,서명,저자,출판사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 xml:space="preserve">③ Hit Menu </w:t>
            </w:r>
          </w:p>
          <w:p w:rsidR="006D3A1B" w:rsidRPr="00A26DDB" w:rsidRDefault="006D3A1B" w:rsidP="006D3A1B">
            <w:pPr>
              <w:widowControl/>
              <w:numPr>
                <w:ilvl w:val="0"/>
                <w:numId w:val="7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/>
                <w:color w:val="000000"/>
              </w:rPr>
              <w:t>도서신</w:t>
            </w:r>
            <w:r w:rsidRPr="00A26DDB">
              <w:rPr>
                <w:rFonts w:cs="바탕 옛한글" w:hint="eastAsia"/>
                <w:color w:val="000000"/>
              </w:rPr>
              <w:t>청, 좌석예약, 신착자료, 도서추천, 인기도서, 이용문의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최</w:t>
            </w:r>
            <w:r w:rsidRPr="00A26DDB">
              <w:rPr>
                <w:rFonts w:cs="바탕 옛한글" w:hint="eastAsia"/>
                <w:color w:val="000000"/>
              </w:rPr>
              <w:t>근 공지사항 top5 출력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달력</w:t>
            </w:r>
            <w:r w:rsidRPr="00A26DDB">
              <w:rPr>
                <w:rFonts w:cs="바탕 옛한글" w:hint="eastAsia"/>
                <w:color w:val="000000"/>
              </w:rPr>
              <w:t xml:space="preserve"> 및 일정, 이용시간 출력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대출 인기 도서 top5출력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cs="바탕 옛한글" w:hint="eastAsia"/>
                <w:color w:val="000000"/>
              </w:rPr>
              <w:t xml:space="preserve"> Hit URL : 사이트맵, RISS, NDSL,KOLAS, 국립중앙도서관 등</w:t>
            </w:r>
          </w:p>
        </w:tc>
      </w:tr>
      <w:tr w:rsidR="006D3A1B" w:rsidRPr="00A26DDB" w:rsidTr="00C14E97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6D3A1B" w:rsidRPr="0089412E" w:rsidTr="00C14E97">
              <w:trPr>
                <w:trHeight w:val="6508"/>
              </w:trPr>
              <w:tc>
                <w:tcPr>
                  <w:tcW w:w="6255" w:type="dxa"/>
                </w:tcPr>
                <w:p w:rsidR="006D3A1B" w:rsidRPr="00517746" w:rsidRDefault="00471A89" w:rsidP="00C14E97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776" behindDoc="0" locked="0" layoutInCell="1" allowOverlap="1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0" t="0" r="6985" b="3810"/>
                            <wp:wrapNone/>
                            <wp:docPr id="55" name="Rectangle 15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9" o:spid="_x0000_s1040" style="position:absolute;left:0;text-align:left;margin-left:130.1pt;margin-top:108.75pt;width:135.95pt;height:43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" filled="f" strokecolor="red" strokeweight="1pt">
                            <v:textbox>
                              <w:txbxContent>
                                <w:p w:rsidR="00805DE5" w:rsidRPr="00B26CFD" w:rsidRDefault="00805DE5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1584" behindDoc="0" locked="0" layoutInCell="1" allowOverlap="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0" r="0" b="0"/>
                            <wp:wrapNone/>
                            <wp:docPr id="54" name="Text Box 15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1" o:spid="_x0000_s1041" type="#_x0000_t202" style="position:absolute;left:0;text-align:left;margin-left:108.9pt;margin-top:102.2pt;width:27.8pt;height:49.7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" filled="f" stroked="f">
                            <v:textbox>
                              <w:txbxContent>
                                <w:p w:rsidR="00805DE5" w:rsidRPr="00DF6EEB" w:rsidRDefault="00805DE5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0800" behindDoc="0" locked="0" layoutInCell="1" allowOverlap="1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3" name="Text Box 152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20" o:spid="_x0000_s1042" type="#_x0000_t202" style="position:absolute;left:0;text-align:left;margin-left:99.05pt;margin-top:44.4pt;width:27.8pt;height:34.8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ELUvA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" filled="f" stroked="f">
                            <v:textbox style="mso-fit-shape-to-text:t">
                              <w:txbxContent>
                                <w:p w:rsidR="00805DE5" w:rsidRPr="00DF6EEB" w:rsidRDefault="00805DE5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8512" behindDoc="0" locked="0" layoutInCell="1" allowOverlap="1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0" t="0" r="0" b="0"/>
                            <wp:wrapNone/>
                            <wp:docPr id="52" name="Text Box 15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8" o:spid="_x0000_s1043" type="#_x0000_t202" style="position:absolute;left:0;text-align:left;margin-left:-3.4pt;margin-top:6.2pt;width:17.3pt;height:38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" filled="f" stroked="f">
                            <v:textbox inset="0,0,0,0">
                              <w:txbxContent>
                                <w:p w:rsidR="00805DE5" w:rsidRPr="00DF6EEB" w:rsidRDefault="00805DE5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9536" behindDoc="0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51" name="Text Box 15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9" o:spid="_x0000_s1044" type="#_x0000_t202" style="position:absolute;left:0;text-align:left;margin-left:-4.45pt;margin-top:32.85pt;width:27.8pt;height:34.8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5SjuQIAAMQ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" filled="f" stroked="f">
                            <v:textbox style="mso-fit-shape-to-text:t">
                              <w:txbxContent>
                                <w:p w:rsidR="00805DE5" w:rsidRPr="00DF6EEB" w:rsidRDefault="00805DE5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4656" behindDoc="0" locked="0" layoutInCell="1" allowOverlap="1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9525" t="17780" r="57150" b="20955"/>
                            <wp:wrapNone/>
                            <wp:docPr id="13" name="AutoShape 15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bent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miter lim="800000"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1A9F4347" id="_x0000_t34" coordsize="21600,21600" o:spt="34" o:oned="t" adj="10800" path="m,l@0,0@0,21600,21600,21600e" filled="f">
                            <v:stroke joinstyle="miter"/>
                            <v:formulas>
                              <v:f eqn="val #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AutoShape 1514" o:spid="_x0000_s1026" type="#_x0000_t34" style="position:absolute;left:0;text-align:left;margin-left:-41pt;margin-top:174.95pt;width:192.7pt;height:30pt;rotation:90;flip:x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5680" behindDoc="0" locked="0" layoutInCell="1" allowOverlap="1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2065" t="17780" r="10795" b="10795"/>
                            <wp:wrapNone/>
                            <wp:docPr id="12" name="AutoShape 15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0A08389E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AutoShape 1515" o:spid="_x0000_s1026" type="#_x0000_t32" style="position:absolute;left:0;text-align:left;margin-left:24.05pt;margin-top:93.6pt;width:35.7pt;height:0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" strokecolor="#974706" strokeweight="1.5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2608" behindDoc="0" locked="0" layoutInCell="1" allowOverlap="1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0" t="0" r="0" b="8255"/>
                            <wp:wrapNone/>
                            <wp:docPr id="48" name="Rectangle 151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2" o:spid="_x0000_s1045" style="position:absolute;left:0;text-align:left;margin-left:121.35pt;margin-top:70.6pt;width:139.5pt;height:12.8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" filled="f" strokecolor="red" strokeweight="1pt">
                            <v:textbox>
                              <w:txbxContent>
                                <w:p w:rsidR="00805DE5" w:rsidRDefault="00805DE5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0560" behindDoc="0" locked="0" layoutInCell="1" allowOverlap="1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0" t="0" r="8890" b="5080"/>
                            <wp:wrapNone/>
                            <wp:docPr id="47" name="Rectangle 15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6D3A1B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0" o:spid="_x0000_s1046" style="position:absolute;left:0;text-align:left;margin-left:17.75pt;margin-top:61.35pt;width:50.3pt;height:37.1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" filled="f" strokecolor="red" strokeweight="1.5pt">
                            <v:textbox>
                              <w:txbxContent>
                                <w:p w:rsidR="00805DE5" w:rsidRPr="00B26CFD" w:rsidRDefault="00805DE5" w:rsidP="006D3A1B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7488" behindDoc="0" locked="0" layoutInCell="1" allowOverlap="1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0" t="0" r="4445" b="0"/>
                            <wp:wrapNone/>
                            <wp:docPr id="46" name="Rectangle 15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6D3A1B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7" o:spid="_x0000_s1047" style="position:absolute;left:0;text-align:left;margin-left:11.65pt;margin-top:29.35pt;width:71.65pt;height:7.7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" filled="f" strokecolor="red" strokeweight="1pt">
                            <v:textbox>
                              <w:txbxContent>
                                <w:p w:rsidR="00805DE5" w:rsidRDefault="00805DE5" w:rsidP="006D3A1B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Pr="006D3A1B"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>
                        <wp:extent cx="3486150" cy="2667000"/>
                        <wp:effectExtent l="0" t="0" r="0" b="0"/>
                        <wp:docPr id="9" name="그림 17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7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D3A1B" w:rsidRPr="009F481D" w:rsidRDefault="00471A89" w:rsidP="00C14E97">
                  <w:pPr>
                    <w:pStyle w:val="aa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752" behindDoc="0" locked="0" layoutInCell="1" allowOverlap="1">
                            <wp:simplePos x="0" y="0"/>
                            <wp:positionH relativeFrom="column">
                              <wp:posOffset>2170430</wp:posOffset>
                            </wp:positionH>
                            <wp:positionV relativeFrom="paragraph">
                              <wp:posOffset>994410</wp:posOffset>
                            </wp:positionV>
                            <wp:extent cx="230505" cy="179705"/>
                            <wp:effectExtent l="0" t="0" r="0" b="0"/>
                            <wp:wrapNone/>
                            <wp:docPr id="43" name="Rectangle 151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6DE6B75E" id="Rectangle 1518" o:spid="_x0000_s1026" style="position:absolute;left:0;text-align:left;margin-left:170.9pt;margin-top:78.3pt;width:18.15pt;height:14.1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7728" behindDoc="0" locked="0" layoutInCell="1" allowOverlap="1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5" name="Text Box 15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7" o:spid="_x0000_s1048" type="#_x0000_t202" style="position:absolute;margin-left:147.6pt;margin-top:65.75pt;width:27.8pt;height:34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ksiuQIAAMQ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" filled="f" stroked="f">
                            <v:textbox style="mso-fit-shape-to-text:t">
                              <w:txbxContent>
                                <w:p w:rsidR="00805DE5" w:rsidRPr="00DF6EEB" w:rsidRDefault="00805DE5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3632" behindDoc="0" locked="0" layoutInCell="1" allowOverlap="1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442595"/>
                            <wp:effectExtent l="0" t="0" r="0" b="0"/>
                            <wp:wrapNone/>
                            <wp:docPr id="44" name="Text Box 151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442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6D3A1B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3" o:spid="_x0000_s1049" type="#_x0000_t202" style="position:absolute;margin-left:224.85pt;margin-top:35.5pt;width:27.8pt;height:34.8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" filled="f" stroked="f">
                            <v:textbox style="mso-fit-shape-to-text:t">
                              <w:txbxContent>
                                <w:p w:rsidR="00805DE5" w:rsidRPr="00DF6EEB" w:rsidRDefault="00805DE5" w:rsidP="006D3A1B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6704" behindDoc="0" locked="0" layoutInCell="1" allowOverlap="1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0" t="0" r="2540" b="6985"/>
                            <wp:wrapNone/>
                            <wp:docPr id="42" name="Rectangle 15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C767C0C" id="Rectangle 1516" o:spid="_x0000_s1026" style="position:absolute;left:0;text-align:left;margin-left:245.45pt;margin-top:65.75pt;width:23.8pt;height:20.4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 w:rsidR="006D3A1B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 w:rsidRPr="006D3A1B"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2914650" cy="1143000"/>
                        <wp:effectExtent l="19050" t="19050" r="0" b="0"/>
                        <wp:docPr id="10" name="그림 18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그림 18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14650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cs="바탕 옛한글"/>
                <w:color w:val="000000"/>
              </w:rPr>
            </w:pPr>
          </w:p>
          <w:p w:rsidR="006D3A1B" w:rsidRPr="00A26DDB" w:rsidRDefault="006D3A1B" w:rsidP="006D3A1B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autoSpaceDN/>
              <w:spacing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cs="바탕 옛한글" w:hint="eastAsia"/>
                <w:color w:val="000000"/>
              </w:rPr>
              <w:t xml:space="preserve"> 서비스의 사이트맵에서 현재 위치를 알려주고, 좌측 메뉴도 현재 위치를 달리 </w:t>
            </w:r>
            <w:r w:rsidRPr="00A26DDB">
              <w:rPr>
                <w:rFonts w:cs="바탕 옛한글"/>
                <w:color w:val="000000"/>
              </w:rPr>
              <w:t>표현</w:t>
            </w:r>
            <w:r w:rsidRPr="00A26DDB">
              <w:rPr>
                <w:rFonts w:cs="바탕 옛한글" w:hint="eastAsia"/>
                <w:color w:val="000000"/>
              </w:rPr>
              <w:t>한다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관리자 관리메뉴 : 관리자등록 및 관리자 삭제. 현재 위치 메뉴는 css를 달리 한다.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③ 새로운 사서가 입사하여 관리자를 등록하는 화면에서 관리자의 ID중복체크(aJax이용)</w:t>
            </w:r>
          </w:p>
          <w:p w:rsidR="006D3A1B" w:rsidRPr="00A26DDB" w:rsidRDefault="006D3A1B" w:rsidP="00C14E97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jQueryUI, daum postcode API 이용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사서가 퇴사하여 관리자를 삭제할 경우 x를 클릭하면 해당 ID만 삭제된다.</w:t>
            </w: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</w:p>
          <w:p w:rsidR="006D3A1B" w:rsidRPr="00A26DDB" w:rsidRDefault="006D3A1B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본 서비스의 모든 리스트 출력은 페이징 처리된다</w:t>
            </w:r>
          </w:p>
        </w:tc>
      </w:tr>
    </w:tbl>
    <w:p w:rsidR="003930BC" w:rsidRDefault="003930BC" w:rsidP="00ED2755">
      <w:pPr>
        <w:widowControl/>
        <w:wordWrap/>
        <w:autoSpaceDE/>
        <w:autoSpaceDN/>
        <w:rPr>
          <w:rFonts w:cs="바탕 옛한글"/>
          <w:b/>
          <w:color w:val="FFFFFF"/>
          <w:szCs w:val="20"/>
          <w:highlight w:val="black"/>
        </w:rPr>
      </w:pPr>
    </w:p>
    <w:p w:rsidR="00ED2755" w:rsidRDefault="00ED2755" w:rsidP="00ED2755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6D3A1B" w:rsidRDefault="006D3A1B" w:rsidP="006D3A1B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b/>
          <w:color w:val="000000"/>
          <w:sz w:val="22"/>
        </w:rPr>
      </w:pPr>
      <w:r w:rsidRPr="0089412E">
        <w:rPr>
          <w:rFonts w:cs="바탕 옛한글" w:hint="eastAsia"/>
          <w:b/>
          <w:color w:val="000000"/>
          <w:sz w:val="22"/>
        </w:rPr>
        <w:t>▶ 화면구성</w:t>
      </w:r>
      <w:r>
        <w:rPr>
          <w:rFonts w:cs="바탕 옛한글" w:hint="eastAsia"/>
          <w:b/>
          <w:color w:val="000000"/>
          <w:sz w:val="22"/>
        </w:rPr>
        <w:t>II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45"/>
        <w:gridCol w:w="2615"/>
      </w:tblGrid>
      <w:tr w:rsidR="009332FE" w:rsidTr="00C14E97">
        <w:trPr>
          <w:trHeight w:val="5520"/>
        </w:trPr>
        <w:tc>
          <w:tcPr>
            <w:tcW w:w="3557" w:type="pct"/>
          </w:tcPr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cs="바탕 옛한글"/>
                <w:b/>
                <w:color w:val="0000FF"/>
                <w:sz w:val="10"/>
                <w:szCs w:val="20"/>
              </w:rPr>
            </w:pPr>
          </w:p>
          <w:p w:rsidR="009332FE" w:rsidRDefault="00471A89" w:rsidP="00C14E97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>
                      <wp:simplePos x="0" y="0"/>
                      <wp:positionH relativeFrom="column">
                        <wp:posOffset>2821940</wp:posOffset>
                      </wp:positionH>
                      <wp:positionV relativeFrom="paragraph">
                        <wp:posOffset>3890645</wp:posOffset>
                      </wp:positionV>
                      <wp:extent cx="353060" cy="442595"/>
                      <wp:effectExtent l="0" t="0" r="0" b="0"/>
                      <wp:wrapNone/>
                      <wp:docPr id="23" name="Text Box 15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3" o:spid="_x0000_s1050" type="#_x0000_t202" style="position:absolute;margin-left:222.2pt;margin-top:306.35pt;width:27.8pt;height:34.8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lX1uQ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" filled="f" stroked="f">
                      <v:textbox style="mso-fit-shape-to-text:t">
                        <w:txbxContent>
                          <w:p w:rsidR="00805DE5" w:rsidRDefault="00805DE5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0256" behindDoc="1" locked="0" layoutInCell="1" allowOverlap="1">
                  <wp:simplePos x="0" y="0"/>
                  <wp:positionH relativeFrom="column">
                    <wp:posOffset>427990</wp:posOffset>
                  </wp:positionH>
                  <wp:positionV relativeFrom="page">
                    <wp:posOffset>2619375</wp:posOffset>
                  </wp:positionV>
                  <wp:extent cx="3093085" cy="3522345"/>
                  <wp:effectExtent l="0" t="0" r="0" b="0"/>
                  <wp:wrapNone/>
                  <wp:docPr id="85" name="그림 1614" descr="jo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4" descr="jo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085" cy="352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>
                      <wp:simplePos x="0" y="0"/>
                      <wp:positionH relativeFrom="column">
                        <wp:posOffset>2514600</wp:posOffset>
                      </wp:positionH>
                      <wp:positionV relativeFrom="paragraph">
                        <wp:posOffset>4227195</wp:posOffset>
                      </wp:positionV>
                      <wp:extent cx="347980" cy="167005"/>
                      <wp:effectExtent l="0" t="0" r="0" b="4445"/>
                      <wp:wrapNone/>
                      <wp:docPr id="32" name="Rectangle 15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798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BF5E217" id="Rectangle 1528" o:spid="_x0000_s1026" style="position:absolute;left:0;text-align:left;margin-left:198pt;margin-top:332.85pt;width:27.4pt;height:13.1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5153025</wp:posOffset>
                      </wp:positionV>
                      <wp:extent cx="353060" cy="442595"/>
                      <wp:effectExtent l="0" t="0" r="0" b="0"/>
                      <wp:wrapNone/>
                      <wp:docPr id="31" name="Text Box 15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9" o:spid="_x0000_s1051" type="#_x0000_t202" style="position:absolute;margin-left:50.6pt;margin-top:405.75pt;width:27.8pt;height:34.8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qUZug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" filled="f" stroked="f">
                      <v:textbox style="mso-fit-shape-to-text:t">
                        <w:txbxContent>
                          <w:p w:rsidR="00805DE5" w:rsidRDefault="00805DE5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>
                      <wp:simplePos x="0" y="0"/>
                      <wp:positionH relativeFrom="column">
                        <wp:posOffset>642620</wp:posOffset>
                      </wp:positionH>
                      <wp:positionV relativeFrom="paragraph">
                        <wp:posOffset>4754880</wp:posOffset>
                      </wp:positionV>
                      <wp:extent cx="353060" cy="442595"/>
                      <wp:effectExtent l="0" t="0" r="0" b="0"/>
                      <wp:wrapNone/>
                      <wp:docPr id="30" name="Text Box 15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7" o:spid="_x0000_s1052" type="#_x0000_t202" style="position:absolute;margin-left:50.6pt;margin-top:374.4pt;width:27.8pt;height:34.8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Iqpug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" filled="f" stroked="f">
                      <v:textbox style="mso-fit-shape-to-text:t">
                        <w:txbxContent>
                          <w:p w:rsidR="00805DE5" w:rsidRDefault="00805DE5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5365750</wp:posOffset>
                      </wp:positionV>
                      <wp:extent cx="1969135" cy="182880"/>
                      <wp:effectExtent l="0" t="0" r="0" b="7620"/>
                      <wp:wrapNone/>
                      <wp:docPr id="29" name="Rectangle 1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9C97B56" id="Rectangle 1538" o:spid="_x0000_s1026" style="position:absolute;left:0;text-align:left;margin-left:76.5pt;margin-top:422.5pt;width:155.05pt;height:14.4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4973955</wp:posOffset>
                      </wp:positionV>
                      <wp:extent cx="1969135" cy="174625"/>
                      <wp:effectExtent l="0" t="0" r="0" b="0"/>
                      <wp:wrapNone/>
                      <wp:docPr id="28" name="Rectangle 15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37" o:spid="_x0000_s1053" style="position:absolute;margin-left:76.5pt;margin-top:391.65pt;width:155.05pt;height:13.7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" filled="f" strokecolor="red" strokeweight="1pt">
                      <v:textbox>
                        <w:txbxContent>
                          <w:p w:rsidR="00805DE5" w:rsidRDefault="00805DE5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>
                      <wp:simplePos x="0" y="0"/>
                      <wp:positionH relativeFrom="column">
                        <wp:posOffset>971550</wp:posOffset>
                      </wp:positionH>
                      <wp:positionV relativeFrom="paragraph">
                        <wp:posOffset>4436745</wp:posOffset>
                      </wp:positionV>
                      <wp:extent cx="1969135" cy="339725"/>
                      <wp:effectExtent l="0" t="0" r="0" b="3175"/>
                      <wp:wrapNone/>
                      <wp:docPr id="27" name="Rectangle 15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3397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6" o:spid="_x0000_s1054" style="position:absolute;margin-left:76.5pt;margin-top:349.35pt;width:155.05pt;height:26.7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" filled="f" strokecolor="red" strokeweight="1pt">
                      <v:textbox>
                        <w:txbxContent>
                          <w:p w:rsidR="00805DE5" w:rsidRDefault="00805DE5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>
                      <wp:simplePos x="0" y="0"/>
                      <wp:positionH relativeFrom="column">
                        <wp:posOffset>639445</wp:posOffset>
                      </wp:positionH>
                      <wp:positionV relativeFrom="paragraph">
                        <wp:posOffset>4283075</wp:posOffset>
                      </wp:positionV>
                      <wp:extent cx="353060" cy="631825"/>
                      <wp:effectExtent l="0" t="0" r="0" b="0"/>
                      <wp:wrapNone/>
                      <wp:docPr id="26" name="Text Box 1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5" o:spid="_x0000_s1055" type="#_x0000_t202" style="position:absolute;margin-left:50.35pt;margin-top:337.25pt;width:27.8pt;height:49.7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" filled="f" stroked="f">
                      <v:textbox>
                        <w:txbxContent>
                          <w:p w:rsidR="00805DE5" w:rsidRDefault="00805DE5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>
                      <wp:simplePos x="0" y="0"/>
                      <wp:positionH relativeFrom="column">
                        <wp:posOffset>1341120</wp:posOffset>
                      </wp:positionH>
                      <wp:positionV relativeFrom="paragraph">
                        <wp:posOffset>2457450</wp:posOffset>
                      </wp:positionV>
                      <wp:extent cx="353060" cy="442595"/>
                      <wp:effectExtent l="0" t="0" r="0" b="0"/>
                      <wp:wrapNone/>
                      <wp:docPr id="38" name="Text Box 1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1" o:spid="_x0000_s1056" type="#_x0000_t202" style="position:absolute;margin-left:105.6pt;margin-top:193.5pt;width:27.8pt;height:34.8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yNvuA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" filled="f" stroked="f">
                      <v:textbox style="mso-fit-shape-to-text:t">
                        <w:txbxContent>
                          <w:p w:rsidR="00805DE5" w:rsidRDefault="00805DE5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>
                      <wp:simplePos x="0" y="0"/>
                      <wp:positionH relativeFrom="column">
                        <wp:posOffset>1512570</wp:posOffset>
                      </wp:positionH>
                      <wp:positionV relativeFrom="paragraph">
                        <wp:posOffset>1666875</wp:posOffset>
                      </wp:positionV>
                      <wp:extent cx="1506855" cy="610870"/>
                      <wp:effectExtent l="28893" t="9207" r="26987" b="26988"/>
                      <wp:wrapNone/>
                      <wp:docPr id="37" name="AutoShape 15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0" y="0"/>
                                <a:ext cx="1506855" cy="610870"/>
                              </a:xfrm>
                              <a:prstGeom prst="curvedConnector3">
                                <a:avLst>
                                  <a:gd name="adj1" fmla="val 42282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rgbClr val="622423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6C1C03D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1535" o:spid="_x0000_s1026" type="#_x0000_t38" style="position:absolute;left:0;text-align:left;margin-left:119.1pt;margin-top:131.25pt;width:118.65pt;height:48.1pt;rotation:90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" adj="9133" strokecolor="red" strokeweight="1pt">
                      <v:stroke endarrow="block"/>
                      <v:shadow color="#622423" opacity=".5" offset="1p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>
                      <wp:simplePos x="0" y="0"/>
                      <wp:positionH relativeFrom="column">
                        <wp:posOffset>3540760</wp:posOffset>
                      </wp:positionH>
                      <wp:positionV relativeFrom="paragraph">
                        <wp:posOffset>635</wp:posOffset>
                      </wp:positionV>
                      <wp:extent cx="165100" cy="156845"/>
                      <wp:effectExtent l="0" t="0" r="6350" b="0"/>
                      <wp:wrapNone/>
                      <wp:docPr id="39" name="Rectangle 15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100" cy="15684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9332FE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2" o:spid="_x0000_s1057" style="position:absolute;margin-left:278.8pt;margin-top:.05pt;width:13pt;height:12.3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" filled="f" strokecolor="red" strokeweight="1pt">
                      <v:textbox>
                        <w:txbxContent>
                          <w:p w:rsidR="00805DE5" w:rsidRDefault="00805DE5" w:rsidP="009332FE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>
                      <wp:simplePos x="0" y="0"/>
                      <wp:positionH relativeFrom="column">
                        <wp:posOffset>2640965</wp:posOffset>
                      </wp:positionH>
                      <wp:positionV relativeFrom="paragraph">
                        <wp:posOffset>765175</wp:posOffset>
                      </wp:positionV>
                      <wp:extent cx="353060" cy="442595"/>
                      <wp:effectExtent l="0" t="0" r="0" b="0"/>
                      <wp:wrapNone/>
                      <wp:docPr id="36" name="Text Box 1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4425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9332F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3" o:spid="_x0000_s1058" type="#_x0000_t202" style="position:absolute;margin-left:207.95pt;margin-top:60.25pt;width:27.8pt;height:34.8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ZdSuQIAAMQ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" filled="f" stroked="f">
                      <v:textbox style="mso-fit-shape-to-text:t">
                        <w:txbxContent>
                          <w:p w:rsidR="00805DE5" w:rsidRDefault="00805DE5" w:rsidP="009332FE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>
                      <wp:simplePos x="0" y="0"/>
                      <wp:positionH relativeFrom="column">
                        <wp:posOffset>2260600</wp:posOffset>
                      </wp:positionH>
                      <wp:positionV relativeFrom="paragraph">
                        <wp:posOffset>965200</wp:posOffset>
                      </wp:positionV>
                      <wp:extent cx="438150" cy="250190"/>
                      <wp:effectExtent l="0" t="0" r="0" b="0"/>
                      <wp:wrapNone/>
                      <wp:docPr id="35" name="Rectangle 1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8150" cy="25019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9332F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4" o:spid="_x0000_s1059" style="position:absolute;margin-left:178pt;margin-top:76pt;width:34.5pt;height:19.7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" filled="f" strokecolor="red" strokeweight="1pt">
                      <v:textbox>
                        <w:txbxContent>
                          <w:p w:rsidR="00805DE5" w:rsidRDefault="00805DE5" w:rsidP="009332FE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8208" behindDoc="1" locked="0" layoutInCell="1" allowOverlap="1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0</wp:posOffset>
                  </wp:positionV>
                  <wp:extent cx="4230370" cy="2727325"/>
                  <wp:effectExtent l="0" t="0" r="0" b="0"/>
                  <wp:wrapNone/>
                  <wp:docPr id="89" name="그림 1612" descr="log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2" descr="log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0370" cy="272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43" w:type="pct"/>
            <w:shd w:val="clear" w:color="auto" w:fill="F2F2F2"/>
          </w:tcPr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9332FE" w:rsidRDefault="009332FE" w:rsidP="009332FE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spacing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이용자 등록 및 로그인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① 이용자 로그인 메뉴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로그인을 하면 프로그램의 다양한 분야의 이용이 가능하다.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② 이용자 회원가입 메뉴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  <w:sz w:val="12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③ ID 중복체크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이용자가 원하는 ID를 입력한 뒤 ID중복체크 버튼을 누르면 중복체크 창으로 이동한다. (aJax이용)</w:t>
            </w:r>
          </w:p>
          <w:p w:rsidR="009332FE" w:rsidRDefault="009332FE" w:rsidP="00C14E97">
            <w:pPr>
              <w:widowControl/>
              <w:wordWrap/>
              <w:autoSpaceDE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④ 비밀번호 확인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비밀번호 확인 부분을 통해 두 번 입력한 비밀번호가 일치해야 회원가입이 가능하다.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rPr>
                <w:rFonts w:cs="바탕 옛한글"/>
                <w:color w:val="000000"/>
              </w:rPr>
            </w:pPr>
          </w:p>
        </w:tc>
      </w:tr>
      <w:tr w:rsidR="009332FE" w:rsidTr="00946662">
        <w:trPr>
          <w:trHeight w:val="6504"/>
        </w:trPr>
        <w:tc>
          <w:tcPr>
            <w:tcW w:w="3557" w:type="pct"/>
            <w:hideMark/>
          </w:tcPr>
          <w:p w:rsidR="009332FE" w:rsidRDefault="00471A89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>
                      <wp:simplePos x="0" y="0"/>
                      <wp:positionH relativeFrom="column">
                        <wp:posOffset>2174240</wp:posOffset>
                      </wp:positionH>
                      <wp:positionV relativeFrom="paragraph">
                        <wp:posOffset>1012825</wp:posOffset>
                      </wp:positionV>
                      <wp:extent cx="1661795" cy="612775"/>
                      <wp:effectExtent l="0" t="8890" r="62865" b="24765"/>
                      <wp:wrapNone/>
                      <wp:docPr id="33" name="AutoShape 1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0" y="0"/>
                                <a:ext cx="1661795" cy="612775"/>
                              </a:xfrm>
                              <a:prstGeom prst="curvedConnector3">
                                <a:avLst>
                                  <a:gd name="adj1" fmla="val 49981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F4BC77" id="AutoShape 1536" o:spid="_x0000_s1026" type="#_x0000_t38" style="position:absolute;left:0;text-align:left;margin-left:171.2pt;margin-top:79.75pt;width:130.85pt;height:48.25pt;rotation:90;flip:x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" adj="10796" strokecolor="red" strokeweight="1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>
                      <wp:simplePos x="0" y="0"/>
                      <wp:positionH relativeFrom="column">
                        <wp:posOffset>1698625</wp:posOffset>
                      </wp:positionH>
                      <wp:positionV relativeFrom="paragraph">
                        <wp:posOffset>3265805</wp:posOffset>
                      </wp:positionV>
                      <wp:extent cx="374015" cy="421640"/>
                      <wp:effectExtent l="0" t="0" r="0" b="0"/>
                      <wp:wrapNone/>
                      <wp:docPr id="25" name="Text Box 1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015" cy="421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974706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9332FE">
                                  <w:r>
                                    <w:rPr>
                                      <w:rFonts w:hAnsi="굴림" w:hint="eastAsia"/>
                                      <w:b/>
                                      <w:color w:val="FF0000"/>
                                      <w:sz w:val="32"/>
                                      <w:szCs w:val="32"/>
                                    </w:rPr>
                                    <w:t>⑧</w:t>
                                  </w:r>
                                  <w:r>
                                    <w:rPr>
                                      <w:rFonts w:hAnsi="굴림" w:hint="eastAsia"/>
                                    </w:rPr>
                                    <w:t>⑧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4" o:spid="_x0000_s1060" type="#_x0000_t202" style="position:absolute;left:0;text-align:left;margin-left:133.75pt;margin-top:257.15pt;width:29.45pt;height:33.2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" filled="f" stroked="f" strokecolor="#974706" strokeweight="1.5pt">
                      <v:textbox>
                        <w:txbxContent>
                          <w:p w:rsidR="00805DE5" w:rsidRDefault="00805DE5" w:rsidP="009332FE">
                            <w:r>
                              <w:rPr>
                                <w:rFonts w:hAnsi="굴림" w:hint="eastAsia"/>
                                <w:b/>
                                <w:color w:val="FF0000"/>
                                <w:sz w:val="32"/>
                                <w:szCs w:val="32"/>
                              </w:rPr>
                              <w:t>⑧</w:t>
                            </w:r>
                            <w:r>
                              <w:rPr>
                                <w:rFonts w:hAnsi="굴림" w:hint="eastAsia"/>
                              </w:rPr>
                              <w:t>⑧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9232" behindDoc="1" locked="0" layoutInCell="1" allowOverlap="1">
                  <wp:simplePos x="0" y="0"/>
                  <wp:positionH relativeFrom="column">
                    <wp:posOffset>1947545</wp:posOffset>
                  </wp:positionH>
                  <wp:positionV relativeFrom="page">
                    <wp:posOffset>2606040</wp:posOffset>
                  </wp:positionV>
                  <wp:extent cx="2079625" cy="1471295"/>
                  <wp:effectExtent l="0" t="0" r="0" b="0"/>
                  <wp:wrapThrough wrapText="bothSides">
                    <wp:wrapPolygon edited="0">
                      <wp:start x="0" y="0"/>
                      <wp:lineTo x="0" y="21255"/>
                      <wp:lineTo x="21369" y="21255"/>
                      <wp:lineTo x="21369" y="0"/>
                      <wp:lineTo x="0" y="0"/>
                    </wp:wrapPolygon>
                  </wp:wrapThrough>
                  <wp:docPr id="86" name="그림 1613" descr="join_s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613" descr="join_s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9625" cy="1471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>
                      <wp:simplePos x="0" y="0"/>
                      <wp:positionH relativeFrom="column">
                        <wp:posOffset>2778125</wp:posOffset>
                      </wp:positionH>
                      <wp:positionV relativeFrom="paragraph">
                        <wp:posOffset>3575050</wp:posOffset>
                      </wp:positionV>
                      <wp:extent cx="413385" cy="179705"/>
                      <wp:effectExtent l="0" t="0" r="5715" b="0"/>
                      <wp:wrapNone/>
                      <wp:docPr id="24" name="Rectangle 15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338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4EE62F" id="Rectangle 1530" o:spid="_x0000_s1026" style="position:absolute;left:0;text-align:left;margin-left:218.75pt;margin-top:281.5pt;width:32.55pt;height:14.1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>
                      <wp:simplePos x="0" y="0"/>
                      <wp:positionH relativeFrom="column">
                        <wp:posOffset>2044065</wp:posOffset>
                      </wp:positionH>
                      <wp:positionV relativeFrom="paragraph">
                        <wp:posOffset>3109595</wp:posOffset>
                      </wp:positionV>
                      <wp:extent cx="1896745" cy="381635"/>
                      <wp:effectExtent l="0" t="0" r="8255" b="0"/>
                      <wp:wrapNone/>
                      <wp:docPr id="34" name="Rectangle 15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6745" cy="38163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D0BFF" id="Rectangle 1532" o:spid="_x0000_s1026" style="position:absolute;left:0;text-align:left;margin-left:160.95pt;margin-top:244.85pt;width:149.35pt;height:30.0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" filled="f" strokecolor="red" strokeweight="1pt"/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⑤,⑥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전화번호, 생년월일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88" w:firstLine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전화번호 및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생년월일은 모두 숫자로만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입력하도록 제한하였다.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⑦ ID 중복체크 버튼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이용자의 ID는 유일한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키로 중복될 수 없으므로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통해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중복여부를 확인해야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한다.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⑧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ID 중복여부 표시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중복체크를 확인하면 ID의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 여부가 표시되며,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중복된 ID는 사용할 수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없도록 제한하였다.</w:t>
            </w: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  <w:p w:rsidR="009332FE" w:rsidRDefault="009332FE" w:rsidP="00C14E97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</w:p>
        </w:tc>
      </w:tr>
    </w:tbl>
    <w:p w:rsidR="001E0130" w:rsidRDefault="001E0130" w:rsidP="001E0130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1E0130" w:rsidRDefault="001E0130" w:rsidP="001E0130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  <w:r w:rsidRPr="0089412E">
        <w:rPr>
          <w:rFonts w:cs="바탕 옛한글" w:hint="eastAsia"/>
          <w:b/>
          <w:color w:val="000000"/>
          <w:sz w:val="22"/>
        </w:rPr>
        <w:t>▶ 화면구성</w:t>
      </w:r>
      <w:r w:rsidRPr="001E0130">
        <w:rPr>
          <w:rFonts w:cs="바탕 옛한글" w:hint="eastAsia"/>
          <w:b/>
          <w:color w:val="000000"/>
          <w:sz w:val="22"/>
        </w:rPr>
        <w:t xml:space="preserve"> </w:t>
      </w:r>
      <w:r>
        <w:rPr>
          <w:rFonts w:cs="바탕 옛한글" w:hint="eastAsia"/>
          <w:b/>
          <w:color w:val="000000"/>
          <w:sz w:val="22"/>
        </w:rPr>
        <w:t>III</w:t>
      </w:r>
    </w:p>
    <w:tbl>
      <w:tblPr>
        <w:tblW w:w="99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7"/>
        <w:gridCol w:w="2860"/>
      </w:tblGrid>
      <w:tr w:rsidR="001E0130" w:rsidTr="00805DE5">
        <w:trPr>
          <w:trHeight w:val="5044"/>
        </w:trPr>
        <w:tc>
          <w:tcPr>
            <w:tcW w:w="7047" w:type="dxa"/>
          </w:tcPr>
          <w:p w:rsidR="001E0130" w:rsidRDefault="001E0130" w:rsidP="00805DE5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/>
                <w:noProof/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0496" behindDoc="0" locked="0" layoutInCell="1" allowOverlap="1" wp14:anchorId="426563F5" wp14:editId="46B8945B">
                      <wp:simplePos x="0" y="0"/>
                      <wp:positionH relativeFrom="column">
                        <wp:posOffset>685165</wp:posOffset>
                      </wp:positionH>
                      <wp:positionV relativeFrom="paragraph">
                        <wp:posOffset>3860165</wp:posOffset>
                      </wp:positionV>
                      <wp:extent cx="353060" cy="631825"/>
                      <wp:effectExtent l="0" t="0" r="3810" b="0"/>
                      <wp:wrapNone/>
                      <wp:docPr id="1414" name="Text Box 15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6563F5" id="Text Box 1544" o:spid="_x0000_s1061" type="#_x0000_t202" style="position:absolute;margin-left:53.95pt;margin-top:303.95pt;width:27.8pt;height:49.75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" filled="f" stroked="f">
                      <v:textbox>
                        <w:txbxContent>
                          <w:p w:rsidR="00805DE5" w:rsidRDefault="00805DE5" w:rsidP="001E0130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520" behindDoc="0" locked="0" layoutInCell="1" allowOverlap="1" wp14:anchorId="3220458B" wp14:editId="1B18C136">
                      <wp:simplePos x="0" y="0"/>
                      <wp:positionH relativeFrom="column">
                        <wp:posOffset>1019175</wp:posOffset>
                      </wp:positionH>
                      <wp:positionV relativeFrom="paragraph">
                        <wp:posOffset>4069715</wp:posOffset>
                      </wp:positionV>
                      <wp:extent cx="1969135" cy="156210"/>
                      <wp:effectExtent l="15240" t="8890" r="6350" b="15875"/>
                      <wp:wrapNone/>
                      <wp:docPr id="1413" name="Rectangle 15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5621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1E0130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220458B" id="Rectangle 1545" o:spid="_x0000_s1062" style="position:absolute;margin-left:80.25pt;margin-top:320.45pt;width:155.05pt;height:12.3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" filled="f" strokecolor="red" strokeweight="1pt">
                      <v:textbox>
                        <w:txbxContent>
                          <w:p w:rsidR="00805DE5" w:rsidRDefault="00805DE5" w:rsidP="001E0130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640" behindDoc="0" locked="0" layoutInCell="1" allowOverlap="1" wp14:anchorId="1FB8F4AF" wp14:editId="158F9CAB">
                      <wp:simplePos x="0" y="0"/>
                      <wp:positionH relativeFrom="column">
                        <wp:posOffset>2988310</wp:posOffset>
                      </wp:positionH>
                      <wp:positionV relativeFrom="paragraph">
                        <wp:posOffset>2194560</wp:posOffset>
                      </wp:positionV>
                      <wp:extent cx="353060" cy="548640"/>
                      <wp:effectExtent l="3175" t="635" r="0" b="3175"/>
                      <wp:wrapNone/>
                      <wp:docPr id="1412" name="Text Box 15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B8F4AF" id="Text Box 1550" o:spid="_x0000_s1063" type="#_x0000_t202" style="position:absolute;margin-left:235.3pt;margin-top:172.8pt;width:27.8pt;height:43.2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" filled="f" stroked="f">
                      <v:textbox style="mso-fit-shape-to-text:t">
                        <w:txbxContent>
                          <w:p w:rsidR="00805DE5" w:rsidRDefault="00805DE5" w:rsidP="001E0130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568" behindDoc="0" locked="0" layoutInCell="1" allowOverlap="1" wp14:anchorId="4179FD59" wp14:editId="7FF92621">
                      <wp:simplePos x="0" y="0"/>
                      <wp:positionH relativeFrom="column">
                        <wp:posOffset>2730500</wp:posOffset>
                      </wp:positionH>
                      <wp:positionV relativeFrom="paragraph">
                        <wp:posOffset>2423160</wp:posOffset>
                      </wp:positionV>
                      <wp:extent cx="302260" cy="167005"/>
                      <wp:effectExtent l="12065" t="10160" r="9525" b="13335"/>
                      <wp:wrapNone/>
                      <wp:docPr id="1411" name="Rectangle 15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226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AD4178" id="Rectangle 1547" o:spid="_x0000_s1026" style="position:absolute;left:0;text-align:left;margin-left:215pt;margin-top:190.8pt;width:23.8pt;height:13.1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400" behindDoc="0" locked="0" layoutInCell="1" allowOverlap="1" wp14:anchorId="1438C849" wp14:editId="61685B94">
                      <wp:simplePos x="0" y="0"/>
                      <wp:positionH relativeFrom="column">
                        <wp:posOffset>921385</wp:posOffset>
                      </wp:positionH>
                      <wp:positionV relativeFrom="paragraph">
                        <wp:posOffset>2261235</wp:posOffset>
                      </wp:positionV>
                      <wp:extent cx="1809115" cy="166370"/>
                      <wp:effectExtent l="12700" t="10160" r="6985" b="13970"/>
                      <wp:wrapNone/>
                      <wp:docPr id="1410" name="Rectangle 15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9115" cy="16637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1E0130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438C849" id="Rectangle 1540" o:spid="_x0000_s1064" style="position:absolute;margin-left:72.55pt;margin-top:178.05pt;width:142.45pt;height:13.1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" filled="f" strokecolor="red" strokeweight="1pt">
                      <v:textbox>
                        <w:txbxContent>
                          <w:p w:rsidR="00805DE5" w:rsidRDefault="00805DE5" w:rsidP="001E0130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472" behindDoc="0" locked="0" layoutInCell="1" allowOverlap="1" wp14:anchorId="7B8E2C68" wp14:editId="184A8459">
                      <wp:simplePos x="0" y="0"/>
                      <wp:positionH relativeFrom="column">
                        <wp:posOffset>921385</wp:posOffset>
                      </wp:positionH>
                      <wp:positionV relativeFrom="paragraph">
                        <wp:posOffset>2426970</wp:posOffset>
                      </wp:positionV>
                      <wp:extent cx="1809115" cy="163195"/>
                      <wp:effectExtent l="12700" t="13970" r="6985" b="13335"/>
                      <wp:wrapNone/>
                      <wp:docPr id="1409" name="Rectangle 15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9115" cy="16319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1E0130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B8E2C68" id="Rectangle 1543" o:spid="_x0000_s1065" style="position:absolute;margin-left:72.55pt;margin-top:191.1pt;width:142.45pt;height:12.85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" filled="f" strokecolor="red" strokeweight="1pt">
                      <v:textbox>
                        <w:txbxContent>
                          <w:p w:rsidR="00805DE5" w:rsidRDefault="00805DE5" w:rsidP="001E0130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424" behindDoc="0" locked="0" layoutInCell="1" allowOverlap="1" wp14:anchorId="7DC419D4" wp14:editId="671FCF80">
                      <wp:simplePos x="0" y="0"/>
                      <wp:positionH relativeFrom="column">
                        <wp:posOffset>658495</wp:posOffset>
                      </wp:positionH>
                      <wp:positionV relativeFrom="paragraph">
                        <wp:posOffset>2052320</wp:posOffset>
                      </wp:positionV>
                      <wp:extent cx="219710" cy="482600"/>
                      <wp:effectExtent l="0" t="1270" r="1905" b="1905"/>
                      <wp:wrapNone/>
                      <wp:docPr id="1408" name="Text Box 15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9710" cy="482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C419D4" id="Text Box 1541" o:spid="_x0000_s1066" type="#_x0000_t202" style="position:absolute;margin-left:51.85pt;margin-top:161.6pt;width:17.3pt;height:38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" filled="f" stroked="f">
                      <v:textbox inset="0,0,0,0">
                        <w:txbxContent>
                          <w:p w:rsidR="00805DE5" w:rsidRDefault="00805DE5" w:rsidP="001E0130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448" behindDoc="0" locked="0" layoutInCell="1" allowOverlap="1" wp14:anchorId="4A685A82" wp14:editId="2065147B">
                      <wp:simplePos x="0" y="0"/>
                      <wp:positionH relativeFrom="column">
                        <wp:posOffset>568325</wp:posOffset>
                      </wp:positionH>
                      <wp:positionV relativeFrom="paragraph">
                        <wp:posOffset>2230120</wp:posOffset>
                      </wp:positionV>
                      <wp:extent cx="353060" cy="548640"/>
                      <wp:effectExtent l="2540" t="0" r="0" b="0"/>
                      <wp:wrapNone/>
                      <wp:docPr id="1407" name="Text Box 15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685A82" id="Text Box 1542" o:spid="_x0000_s1067" type="#_x0000_t202" style="position:absolute;margin-left:44.75pt;margin-top:175.6pt;width:27.8pt;height:43.2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" filled="f" stroked="f">
                      <v:textbox style="mso-fit-shape-to-text:t">
                        <w:txbxContent>
                          <w:p w:rsidR="00805DE5" w:rsidRDefault="00805DE5" w:rsidP="001E0130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맑은 고딕" w:eastAsia="맑은 고딕" w:hAnsi="맑은 고딕"/>
                <w:noProof/>
              </w:rPr>
              <w:drawing>
                <wp:inline distT="0" distB="0" distL="0" distR="0" wp14:anchorId="60CF71B2" wp14:editId="1149B0A7">
                  <wp:extent cx="4181475" cy="413385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1475" cy="413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E0130" w:rsidRDefault="001E0130" w:rsidP="00805DE5">
            <w:pPr>
              <w:pStyle w:val="aa"/>
              <w:wordWrap w:val="0"/>
              <w:spacing w:before="0" w:beforeAutospacing="0" w:after="0" w:afterAutospacing="0"/>
              <w:rPr>
                <w:rFonts w:ascii="맑은 고딕" w:eastAsia="맑은 고딕" w:hAnsi="맑은 고딕"/>
                <w:noProof/>
                <w:sz w:val="16"/>
                <w:szCs w:val="16"/>
              </w:rPr>
            </w:pPr>
          </w:p>
        </w:tc>
        <w:tc>
          <w:tcPr>
            <w:tcW w:w="2860" w:type="dxa"/>
            <w:shd w:val="clear" w:color="auto" w:fill="F2F2F2"/>
          </w:tcPr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1E0130" w:rsidRDefault="001E0130" w:rsidP="001E0130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spacing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문의 및 답변 게시판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 w:hangingChars="69" w:hanging="138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① 문의 글 작성하기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로그인한 이용자에 한하여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문의 글 등록이 가능하다.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② 답변 작성하기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관리자로 로그인한 이용자는 문의 글에 대한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답변 글 쓰기가 가능하다.</w:t>
            </w:r>
          </w:p>
          <w:p w:rsidR="001E0130" w:rsidRDefault="001E0130" w:rsidP="00805DE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1E0130" w:rsidRDefault="001E0130" w:rsidP="00805DE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③ 조회수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69" w:left="138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글을 한 번 읽을 때마다 조회수가 1씩 증가한다.</w:t>
            </w:r>
          </w:p>
          <w:p w:rsidR="001E0130" w:rsidRDefault="001E0130" w:rsidP="00805DE5">
            <w:pPr>
              <w:widowControl/>
              <w:wordWrap/>
              <w:autoSpaceDE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</w:p>
          <w:p w:rsidR="001E0130" w:rsidRDefault="001E0130" w:rsidP="00805DE5">
            <w:pPr>
              <w:widowControl/>
              <w:wordWrap/>
              <w:autoSpaceDE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④ Paging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 xml:space="preserve"> 한 페이지당 총 10개의 글만 표시되며, 한 블록 당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 xml:space="preserve">10개의 페이지가 표시된다. 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&lt;  버튼은 이전페이지로,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&lt;&lt; 버튼은 처음페이지로,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&gt;  버튼은 다음페이지로,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&gt;&gt; 버튼은 마지막페이지로 이동한다.</w:t>
            </w:r>
          </w:p>
        </w:tc>
      </w:tr>
      <w:tr w:rsidR="001E0130" w:rsidTr="00805DE5">
        <w:trPr>
          <w:trHeight w:val="5540"/>
        </w:trPr>
        <w:tc>
          <w:tcPr>
            <w:tcW w:w="7047" w:type="dxa"/>
            <w:hideMark/>
          </w:tcPr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592" behindDoc="0" locked="0" layoutInCell="1" allowOverlap="1" wp14:anchorId="530ABB3A" wp14:editId="5DBD81A0">
                      <wp:simplePos x="0" y="0"/>
                      <wp:positionH relativeFrom="column">
                        <wp:posOffset>606425</wp:posOffset>
                      </wp:positionH>
                      <wp:positionV relativeFrom="paragraph">
                        <wp:posOffset>1939290</wp:posOffset>
                      </wp:positionV>
                      <wp:extent cx="353060" cy="548640"/>
                      <wp:effectExtent l="2540" t="2540" r="0" b="1270"/>
                      <wp:wrapNone/>
                      <wp:docPr id="1406" name="Text Box 15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0ABB3A" id="Text Box 1548" o:spid="_x0000_s1068" type="#_x0000_t202" style="position:absolute;left:0;text-align:left;margin-left:47.75pt;margin-top:152.7pt;width:27.8pt;height:43.2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" filled="f" stroked="f">
                      <v:textbox style="mso-fit-shape-to-text:t">
                        <w:txbxContent>
                          <w:p w:rsidR="00805DE5" w:rsidRDefault="00805DE5" w:rsidP="001E0130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688" behindDoc="0" locked="0" layoutInCell="1" allowOverlap="1" wp14:anchorId="4A22C3FF" wp14:editId="32C5E48E">
                      <wp:simplePos x="0" y="0"/>
                      <wp:positionH relativeFrom="column">
                        <wp:posOffset>953135</wp:posOffset>
                      </wp:positionH>
                      <wp:positionV relativeFrom="paragraph">
                        <wp:posOffset>2359025</wp:posOffset>
                      </wp:positionV>
                      <wp:extent cx="2188845" cy="174625"/>
                      <wp:effectExtent l="6350" t="12700" r="14605" b="12700"/>
                      <wp:wrapNone/>
                      <wp:docPr id="1405" name="Rectangle 15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5C3618" id="Rectangle 1552" o:spid="_x0000_s1026" style="position:absolute;left:0;text-align:left;margin-left:75.05pt;margin-top:185.75pt;width:172.35pt;height:13.7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712" behindDoc="0" locked="0" layoutInCell="1" allowOverlap="1" wp14:anchorId="6CDDEA09" wp14:editId="18683BEE">
                      <wp:simplePos x="0" y="0"/>
                      <wp:positionH relativeFrom="column">
                        <wp:posOffset>608965</wp:posOffset>
                      </wp:positionH>
                      <wp:positionV relativeFrom="paragraph">
                        <wp:posOffset>2172335</wp:posOffset>
                      </wp:positionV>
                      <wp:extent cx="353060" cy="548640"/>
                      <wp:effectExtent l="0" t="0" r="3810" b="0"/>
                      <wp:wrapNone/>
                      <wp:docPr id="1404" name="Text Box 15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DDEA09" id="Text Box 1553" o:spid="_x0000_s1069" type="#_x0000_t202" style="position:absolute;left:0;text-align:left;margin-left:47.95pt;margin-top:171.05pt;width:27.8pt;height:43.2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" filled="f" stroked="f">
                      <v:textbox style="mso-fit-shape-to-text:t">
                        <w:txbxContent>
                          <w:p w:rsidR="00805DE5" w:rsidRDefault="00805DE5" w:rsidP="001E0130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664" behindDoc="0" locked="0" layoutInCell="1" allowOverlap="1" wp14:anchorId="71CFD939" wp14:editId="4DCD4FA6">
                      <wp:simplePos x="0" y="0"/>
                      <wp:positionH relativeFrom="column">
                        <wp:posOffset>953135</wp:posOffset>
                      </wp:positionH>
                      <wp:positionV relativeFrom="paragraph">
                        <wp:posOffset>2157730</wp:posOffset>
                      </wp:positionV>
                      <wp:extent cx="2188845" cy="182880"/>
                      <wp:effectExtent l="6350" t="11430" r="14605" b="15240"/>
                      <wp:wrapNone/>
                      <wp:docPr id="1403" name="Rectangle 15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557A90A" id="Rectangle 1551" o:spid="_x0000_s1026" style="position:absolute;left:0;text-align:left;margin-left:75.05pt;margin-top:169.9pt;width:172.35pt;height:14.4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616" behindDoc="0" locked="0" layoutInCell="1" allowOverlap="1" wp14:anchorId="58757B87" wp14:editId="2E10DD49">
                      <wp:simplePos x="0" y="0"/>
                      <wp:positionH relativeFrom="column">
                        <wp:posOffset>942975</wp:posOffset>
                      </wp:positionH>
                      <wp:positionV relativeFrom="paragraph">
                        <wp:posOffset>1456690</wp:posOffset>
                      </wp:positionV>
                      <wp:extent cx="2188845" cy="174625"/>
                      <wp:effectExtent l="15240" t="15240" r="15240" b="10160"/>
                      <wp:wrapNone/>
                      <wp:docPr id="1402" name="Rectangle 15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1E0130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757B87" id="Rectangle 1549" o:spid="_x0000_s1070" style="position:absolute;left:0;text-align:left;margin-left:74.25pt;margin-top:114.7pt;width:172.35pt;height:13.75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" filled="f" strokecolor="red" strokeweight="1pt">
                      <v:textbox>
                        <w:txbxContent>
                          <w:p w:rsidR="00805DE5" w:rsidRDefault="00805DE5" w:rsidP="001E0130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544" behindDoc="0" locked="0" layoutInCell="1" allowOverlap="1" wp14:anchorId="5805FAEE" wp14:editId="78786C40">
                      <wp:simplePos x="0" y="0"/>
                      <wp:positionH relativeFrom="column">
                        <wp:posOffset>589915</wp:posOffset>
                      </wp:positionH>
                      <wp:positionV relativeFrom="paragraph">
                        <wp:posOffset>1243965</wp:posOffset>
                      </wp:positionV>
                      <wp:extent cx="353060" cy="548640"/>
                      <wp:effectExtent l="0" t="2540" r="3810" b="1270"/>
                      <wp:wrapNone/>
                      <wp:docPr id="1401" name="Text Box 15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05DE5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05FAEE" id="Text Box 1546" o:spid="_x0000_s1071" type="#_x0000_t202" style="position:absolute;left:0;text-align:left;margin-left:46.45pt;margin-top:97.95pt;width:27.8pt;height:43.2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m+ZvAIAAMYFAAAOAAAAZHJzL2Uyb0RvYy54bWysVNtunDAQfa/Uf7D8ToCNYQG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" filled="f" stroked="f">
                      <v:textbox style="mso-fit-shape-to-text:t">
                        <w:txbxContent>
                          <w:p w:rsidR="00805DE5" w:rsidRDefault="00805DE5" w:rsidP="001E0130">
                            <w:pPr>
                              <w:pStyle w:val="aa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cs="바탕 옛한글"/>
                <w:noProof/>
                <w:color w:val="000000"/>
              </w:rPr>
              <w:drawing>
                <wp:inline distT="0" distB="0" distL="0" distR="0" wp14:anchorId="3EDDD3C1" wp14:editId="5F115A5E">
                  <wp:extent cx="4267200" cy="3000375"/>
                  <wp:effectExtent l="0" t="0" r="0" b="0"/>
                  <wp:docPr id="40" name="그림 40" descr="board_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board_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00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0" w:type="dxa"/>
            <w:shd w:val="clear" w:color="auto" w:fill="F2F2F2"/>
          </w:tcPr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⑤ ID 변경 불가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ID 변경을 제한함으로써,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로그인한 이용자의 ID를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그대로 사용할 수 있도록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제작하였다.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⑥ 파일첨부 게시판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문의 글 작성 시 사진 및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파일 첨부를 통해 문의가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가능하다.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color w:val="000000"/>
              </w:rPr>
            </w:pP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⑦</w:t>
            </w:r>
            <w:r>
              <w:rPr>
                <w:rFonts w:cs="바탕 옛한글" w:hint="eastAsia"/>
                <w:color w:val="000000"/>
              </w:rPr>
              <w:t xml:space="preserve"> </w:t>
            </w:r>
            <w:r>
              <w:rPr>
                <w:rFonts w:cs="바탕 옛한글" w:hint="eastAsia"/>
                <w:b/>
                <w:color w:val="000000"/>
              </w:rPr>
              <w:t>비밀번호 확인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비밀번호 입력을 통해서만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글 작성 및 열람, 수정,</w:t>
            </w:r>
          </w:p>
          <w:p w:rsidR="001E0130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cs="바탕 옛한글"/>
                <w:color w:val="000000"/>
              </w:rPr>
            </w:pPr>
            <w:r>
              <w:rPr>
                <w:rFonts w:cs="바탕 옛한글" w:hint="eastAsia"/>
                <w:color w:val="000000"/>
              </w:rPr>
              <w:t>삭제가 가능하다.</w:t>
            </w:r>
          </w:p>
        </w:tc>
      </w:tr>
    </w:tbl>
    <w:p w:rsidR="001E0130" w:rsidRDefault="001E0130" w:rsidP="001E0130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</w:p>
    <w:p w:rsidR="001E0130" w:rsidRDefault="001E0130" w:rsidP="001E0130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</w:p>
    <w:p w:rsidR="001E0130" w:rsidRDefault="001E0130" w:rsidP="001E0130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1E0130" w:rsidRPr="00A41E3D" w:rsidRDefault="001E0130" w:rsidP="001E0130">
      <w:pPr>
        <w:widowControl/>
        <w:wordWrap/>
        <w:autoSpaceDE/>
        <w:autoSpaceDN/>
        <w:rPr>
          <w:rFonts w:ascii="굴림체" w:eastAsia="굴림체" w:hAnsi="굴림체" w:cs="바탕 옛한글"/>
          <w:b/>
          <w:sz w:val="54"/>
          <w:szCs w:val="54"/>
        </w:rPr>
      </w:pPr>
      <w:r w:rsidRPr="0089412E">
        <w:rPr>
          <w:rFonts w:cs="바탕 옛한글" w:hint="eastAsia"/>
          <w:b/>
          <w:color w:val="000000"/>
          <w:sz w:val="22"/>
        </w:rPr>
        <w:t>▶ 화면구성</w:t>
      </w:r>
      <w:r>
        <w:rPr>
          <w:rFonts w:cs="바탕 옛한글" w:hint="eastAsia"/>
          <w:b/>
          <w:color w:val="000000"/>
          <w:sz w:val="22"/>
        </w:rPr>
        <w:t xml:space="preserve"> IV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1E0130" w:rsidRPr="00A26DDB" w:rsidTr="00805DE5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2"/>
            </w:tblGrid>
            <w:tr w:rsidR="001E0130" w:rsidRPr="0089412E" w:rsidTr="00805DE5">
              <w:trPr>
                <w:trHeight w:val="6123"/>
              </w:trPr>
              <w:tc>
                <w:tcPr>
                  <w:tcW w:w="5792" w:type="dxa"/>
                </w:tcPr>
                <w:p w:rsidR="001E0130" w:rsidRPr="009F481D" w:rsidRDefault="001E0130" w:rsidP="00805DE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cs="바탕 옛한글"/>
                      <w:color w:val="000000"/>
                    </w:rPr>
                  </w:pP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6880" behindDoc="0" locked="0" layoutInCell="1" allowOverlap="1" wp14:anchorId="1F371FF0" wp14:editId="20D0F0D0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13970" t="14605" r="13970" b="8255"/>
                            <wp:wrapNone/>
                            <wp:docPr id="1398" name="Rectangle 156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1E0130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F371FF0" id="Rectangle 1561" o:spid="_x0000_s1072" style="position:absolute;margin-left:-.25pt;margin-top:17.25pt;width:276.05pt;height:36.45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" filled="f" strokecolor="red" strokeweight="1pt">
                            <v:textbox>
                              <w:txbxContent>
                                <w:p w:rsidR="00805DE5" w:rsidRPr="00B26CFD" w:rsidRDefault="00805DE5" w:rsidP="001E0130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2000" behindDoc="0" locked="0" layoutInCell="1" allowOverlap="1" wp14:anchorId="0AB31F00" wp14:editId="14B908C3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12065" t="10160" r="13970" b="18415"/>
                            <wp:wrapNone/>
                            <wp:docPr id="1397" name="Rectangle 156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1E0130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0AB31F00" id="Rectangle 1566" o:spid="_x0000_s1073" style="position:absolute;margin-left:-.4pt;margin-top:103.15pt;width:276.2pt;height:18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" filled="f" strokecolor="red" strokeweight="1.5pt">
                            <v:textbox>
                              <w:txbxContent>
                                <w:p w:rsidR="00805DE5" w:rsidRDefault="00805DE5" w:rsidP="001E0130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7904" behindDoc="0" locked="0" layoutInCell="1" allowOverlap="1" wp14:anchorId="1991D870" wp14:editId="0B2911FD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396" name="Text Box 156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991D870" id="Text Box 1562" o:spid="_x0000_s1074" type="#_x0000_t202" style="position:absolute;margin-left:-22.9pt;margin-top:77.3pt;width:27.8pt;height:43.2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6s1vQIAAMYFAAAOAAAAZHJzL2Uyb0RvYy54bWysVMlu2zAQvRfoPxC8K1pMK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" filled="f" stroked="f">
                            <v:textbox style="mso-fit-shape-to-text:t">
                              <w:txbxContent>
                                <w:p w:rsidR="00805DE5" w:rsidRPr="00DF6EEB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1760" behindDoc="0" locked="0" layoutInCell="1" allowOverlap="1" wp14:anchorId="41A3CD75" wp14:editId="440DE456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15240" t="11430" r="16510" b="9525"/>
                            <wp:wrapNone/>
                            <wp:docPr id="1395" name="Rectangle 155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1E0130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41A3CD75" id="Rectangle 1555" o:spid="_x0000_s1075" style="position:absolute;margin-left:68.1pt;margin-top:64.25pt;width:139.25pt;height:30.6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" filled="f" strokecolor="red" strokeweight="1.5pt">
                            <v:textbox>
                              <w:txbxContent>
                                <w:p w:rsidR="00805DE5" w:rsidRPr="00B26CFD" w:rsidRDefault="00805DE5" w:rsidP="001E0130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2784" behindDoc="0" locked="0" layoutInCell="1" allowOverlap="1" wp14:anchorId="63FD811F" wp14:editId="0F4F5FDA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548640"/>
                            <wp:effectExtent l="635" t="3175" r="0" b="635"/>
                            <wp:wrapNone/>
                            <wp:docPr id="1394" name="Text Box 155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3FD811F" id="Text Box 1557" o:spid="_x0000_s1076" type="#_x0000_t202" style="position:absolute;margin-left:46.7pt;margin-top:36.6pt;width:27.8pt;height:43.2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" filled="f" stroked="f">
                            <v:textbox style="mso-fit-shape-to-text:t">
                              <w:txbxContent>
                                <w:p w:rsidR="00805DE5" w:rsidRPr="00DF6EEB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5856" behindDoc="0" locked="0" layoutInCell="1" allowOverlap="1" wp14:anchorId="731CDCA6" wp14:editId="3549BDD2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393" name="Text Box 156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31CDCA6" id="Text Box 1560" o:spid="_x0000_s1077" type="#_x0000_t202" style="position:absolute;margin-left:-21.7pt;margin-top:103pt;width:27.8pt;height:43.2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" filled="f" stroked="f">
                            <v:textbox style="mso-fit-shape-to-text:t">
                              <w:txbxContent>
                                <w:p w:rsidR="00805DE5" w:rsidRPr="00DF6EEB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9952" behindDoc="0" locked="0" layoutInCell="1" allowOverlap="1" wp14:anchorId="69040252" wp14:editId="59D9E63E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548640"/>
                            <wp:effectExtent l="635" t="0" r="0" b="0"/>
                            <wp:wrapNone/>
                            <wp:docPr id="1392" name="Text Box 156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9040252" id="Text Box 1564" o:spid="_x0000_s1078" type="#_x0000_t202" style="position:absolute;margin-left:267.95pt;margin-top:108.75pt;width:27.8pt;height:43.2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DaBvQIAAMYFAAAOAAAAZHJzL2Uyb0RvYy54bWysVMlu2zAQvRfoPxC8K1pMK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" filled="f" stroked="f">
                            <v:textbox style="mso-fit-shape-to-text:t">
                              <w:txbxContent>
                                <w:p w:rsidR="00805DE5" w:rsidRPr="00DF6EEB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3808" behindDoc="0" locked="0" layoutInCell="1" allowOverlap="1" wp14:anchorId="1762CC4A" wp14:editId="4443FEB6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9525" t="12700" r="10795" b="11430"/>
                            <wp:wrapNone/>
                            <wp:docPr id="1391" name="Rectangle 155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1E0130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762CC4A" id="Rectangle 1558" o:spid="_x0000_s1079" style="position:absolute;margin-left:-.6pt;margin-top:190.35pt;width:282.65pt;height:44.6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" filled="f" strokecolor="red" strokeweight="1pt">
                            <v:textbox>
                              <w:txbxContent>
                                <w:p w:rsidR="00805DE5" w:rsidRPr="00B26CFD" w:rsidRDefault="00805DE5" w:rsidP="001E0130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4048" behindDoc="0" locked="0" layoutInCell="1" allowOverlap="1" wp14:anchorId="7F8F5F0F" wp14:editId="3A3EC593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8890" t="10795" r="13970" b="11430"/>
                            <wp:wrapNone/>
                            <wp:docPr id="1390" name="Rectangle 156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1E0130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F8F5F0F" id="Rectangle 1568" o:spid="_x0000_s1080" style="position:absolute;margin-left:2.35pt;margin-top:237.45pt;width:276.45pt;height:14.75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" filled="f" strokecolor="red" strokeweight="1pt">
                            <v:textbox>
                              <w:txbxContent>
                                <w:p w:rsidR="00805DE5" w:rsidRDefault="00805DE5" w:rsidP="001E0130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3024" behindDoc="0" locked="0" layoutInCell="1" allowOverlap="1" wp14:anchorId="152E6D73" wp14:editId="31298E79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548640"/>
                            <wp:effectExtent l="0" t="1270" r="3175" b="2540"/>
                            <wp:wrapNone/>
                            <wp:docPr id="1389" name="Text Box 156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52E6D73" id="Text Box 1567" o:spid="_x0000_s1081" type="#_x0000_t202" style="position:absolute;margin-left:-20.4pt;margin-top:215.7pt;width:27.8pt;height:43.2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805DE5" w:rsidRPr="00DF6EEB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0976" behindDoc="0" locked="0" layoutInCell="1" allowOverlap="1" wp14:anchorId="224B8C8E" wp14:editId="475BD9D5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388" name="Text Box 156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24B8C8E" id="Text Box 1565" o:spid="_x0000_s1082" type="#_x0000_t202" style="position:absolute;margin-left:-22.9pt;margin-top:174.85pt;width:27.8pt;height:43.2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o0CvQIAAMYFAAAOAAAAZHJzL2Uyb0RvYy54bWysVNtunDAQfa/Uf7D8ToBdQwC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805DE5" w:rsidRPr="00DF6EEB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8928" behindDoc="0" locked="0" layoutInCell="1" allowOverlap="1" wp14:anchorId="29C0ADB3" wp14:editId="5FD48664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14605" t="13970" r="13970" b="8255"/>
                            <wp:wrapNone/>
                            <wp:docPr id="1387" name="Rectangle 156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1E0130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9C0ADB3" id="Rectangle 1563" o:spid="_x0000_s1083" style="position:absolute;margin-left:139.3pt;margin-top:123.7pt;width:139.5pt;height:62p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" filled="f" strokecolor="red" strokeweight="1pt">
                            <v:textbox>
                              <w:txbxContent>
                                <w:p w:rsidR="00805DE5" w:rsidRDefault="00805DE5" w:rsidP="001E0130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04832" behindDoc="0" locked="0" layoutInCell="1" allowOverlap="1" wp14:anchorId="77348669" wp14:editId="3515736A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9525" t="13970" r="15240" b="6350"/>
                            <wp:wrapNone/>
                            <wp:docPr id="1386" name="Rectangle 155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1E0130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7348669" id="Rectangle 1559" o:spid="_x0000_s1084" style="position:absolute;margin-left:-.6pt;margin-top:123.7pt;width:133.05pt;height:66.65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" filled="f" strokecolor="red" strokeweight="1pt">
                            <v:textbox>
                              <w:txbxContent>
                                <w:p w:rsidR="00805DE5" w:rsidRPr="00B26CFD" w:rsidRDefault="00805DE5" w:rsidP="001E0130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 w:hint="eastAsia"/>
                      <w:color w:val="000000"/>
                    </w:rPr>
                    <w:t xml:space="preserve">  </w:t>
                  </w:r>
                  <w:r>
                    <w:rPr>
                      <w:rFonts w:cs="바탕 옛한글"/>
                      <w:noProof/>
                      <w:color w:val="000000"/>
                    </w:rPr>
                    <w:drawing>
                      <wp:inline distT="0" distB="0" distL="0" distR="0" wp14:anchorId="12F97A5C" wp14:editId="07D7CE87">
                        <wp:extent cx="3524250" cy="3171825"/>
                        <wp:effectExtent l="0" t="0" r="0" b="0"/>
                        <wp:docPr id="41" name="그림 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24250" cy="3171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:rsidR="001E0130" w:rsidRPr="00A26DDB" w:rsidRDefault="001E0130" w:rsidP="001E0130">
            <w:pPr>
              <w:pStyle w:val="a5"/>
              <w:numPr>
                <w:ilvl w:val="0"/>
                <w:numId w:val="8"/>
              </w:numPr>
              <w:wordWrap/>
              <w:spacing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검색하기</w:t>
            </w:r>
          </w:p>
          <w:p w:rsidR="001E0130" w:rsidRPr="00A26DDB" w:rsidRDefault="001E0130" w:rsidP="00805DE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비회원,회원,관리자 모두 이용가능</w:t>
            </w:r>
          </w:p>
          <w:p w:rsidR="001E0130" w:rsidRPr="00A26DDB" w:rsidRDefault="001E0130" w:rsidP="00805DE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검색조건 : 전체,서명,저자,출판사</w:t>
            </w: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 xml:space="preserve">③ Hit Menu </w:t>
            </w:r>
          </w:p>
          <w:p w:rsidR="001E0130" w:rsidRPr="00A26DDB" w:rsidRDefault="001E0130" w:rsidP="001E0130">
            <w:pPr>
              <w:widowControl/>
              <w:numPr>
                <w:ilvl w:val="0"/>
                <w:numId w:val="7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/>
                <w:color w:val="000000"/>
              </w:rPr>
              <w:t>도서신</w:t>
            </w:r>
            <w:r w:rsidRPr="00A26DDB">
              <w:rPr>
                <w:rFonts w:cs="바탕 옛한글" w:hint="eastAsia"/>
                <w:color w:val="000000"/>
              </w:rPr>
              <w:t>청, 좌석예약, 신착자료, 도서추천, 인기도서, 이용문의</w:t>
            </w:r>
          </w:p>
          <w:p w:rsidR="001E0130" w:rsidRPr="00A26DDB" w:rsidRDefault="001E0130" w:rsidP="00805DE5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최</w:t>
            </w:r>
            <w:r w:rsidRPr="00A26DDB">
              <w:rPr>
                <w:rFonts w:cs="바탕 옛한글" w:hint="eastAsia"/>
                <w:color w:val="000000"/>
              </w:rPr>
              <w:t>근 공지사항 top5 출력</w:t>
            </w:r>
          </w:p>
          <w:p w:rsidR="001E0130" w:rsidRPr="00A26DDB" w:rsidRDefault="001E0130" w:rsidP="00805DE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달력</w:t>
            </w:r>
            <w:r w:rsidRPr="00A26DDB">
              <w:rPr>
                <w:rFonts w:cs="바탕 옛한글" w:hint="eastAsia"/>
                <w:color w:val="000000"/>
              </w:rPr>
              <w:t xml:space="preserve"> 및 일정, 이용시간 출력</w:t>
            </w:r>
          </w:p>
          <w:p w:rsidR="001E0130" w:rsidRPr="00A26DDB" w:rsidRDefault="001E0130" w:rsidP="00805DE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대출 인기 도서 top5출력</w:t>
            </w: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cs="바탕 옛한글" w:hint="eastAsia"/>
                <w:color w:val="000000"/>
              </w:rPr>
              <w:t xml:space="preserve"> Hit URL : 사이트맵, RISS, NDSL,KOLAS, 국립중앙도서관 등</w:t>
            </w:r>
          </w:p>
        </w:tc>
      </w:tr>
      <w:tr w:rsidR="001E0130" w:rsidRPr="00A26DDB" w:rsidTr="00805DE5">
        <w:trPr>
          <w:trHeight w:val="631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1E0130" w:rsidRPr="0089412E" w:rsidTr="00805DE5">
              <w:trPr>
                <w:trHeight w:val="6508"/>
              </w:trPr>
              <w:tc>
                <w:tcPr>
                  <w:tcW w:w="6255" w:type="dxa"/>
                </w:tcPr>
                <w:p w:rsidR="001E0130" w:rsidRPr="00517746" w:rsidRDefault="001E0130" w:rsidP="00805DE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7360" behindDoc="0" locked="0" layoutInCell="1" allowOverlap="1" wp14:anchorId="7D1ABFDF" wp14:editId="063FBC03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12065" t="9525" r="13970" b="13335"/>
                            <wp:wrapNone/>
                            <wp:docPr id="1385" name="Rectangle 158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1E0130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D1ABFDF" id="Rectangle 1581" o:spid="_x0000_s1085" style="position:absolute;left:0;text-align:left;margin-left:130.1pt;margin-top:108.75pt;width:135.95pt;height:43.2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" filled="f" strokecolor="red" strokeweight="1pt">
                            <v:textbox>
                              <w:txbxContent>
                                <w:p w:rsidR="00805DE5" w:rsidRPr="00B26CFD" w:rsidRDefault="00805DE5" w:rsidP="001E0130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9168" behindDoc="0" locked="0" layoutInCell="1" allowOverlap="1" wp14:anchorId="561C6514" wp14:editId="1A5E8DA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2540" r="0" b="3810"/>
                            <wp:wrapNone/>
                            <wp:docPr id="1384" name="Text Box 157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61C6514" id="Text Box 1573" o:spid="_x0000_s1086" type="#_x0000_t202" style="position:absolute;left:0;text-align:left;margin-left:108.9pt;margin-top:102.2pt;width:27.8pt;height:49.75pt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NrRvQIAAMY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" filled="f" stroked="f">
                            <v:textbox>
                              <w:txbxContent>
                                <w:p w:rsidR="00805DE5" w:rsidRPr="00DF6EEB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8384" behindDoc="0" locked="0" layoutInCell="1" allowOverlap="1" wp14:anchorId="386C1967" wp14:editId="26175BF0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548640"/>
                            <wp:effectExtent l="0" t="1905" r="635" b="1905"/>
                            <wp:wrapNone/>
                            <wp:docPr id="1383" name="Text Box 158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86C1967" id="Text Box 1582" o:spid="_x0000_s1087" type="#_x0000_t202" style="position:absolute;left:0;text-align:left;margin-left:99.05pt;margin-top:44.4pt;width:27.8pt;height:43.2pt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" filled="f" stroked="f">
                            <v:textbox style="mso-fit-shape-to-text:t">
                              <w:txbxContent>
                                <w:p w:rsidR="00805DE5" w:rsidRPr="00DF6EEB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6096" behindDoc="0" locked="0" layoutInCell="1" allowOverlap="1" wp14:anchorId="692EBFA8" wp14:editId="417B7615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2540" t="2540" r="0" b="635"/>
                            <wp:wrapNone/>
                            <wp:docPr id="1382" name="Text Box 157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92EBFA8" id="Text Box 1570" o:spid="_x0000_s1088" type="#_x0000_t202" style="position:absolute;left:0;text-align:left;margin-left:-3.4pt;margin-top:6.2pt;width:17.3pt;height:38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" filled="f" stroked="f">
                            <v:textbox inset="0,0,0,0">
                              <w:txbxContent>
                                <w:p w:rsidR="00805DE5" w:rsidRPr="00DF6EEB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7120" behindDoc="0" locked="0" layoutInCell="1" allowOverlap="1" wp14:anchorId="386DEC9B" wp14:editId="6C1ABC24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381" name="Text Box 157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86DEC9B" id="Text Box 1571" o:spid="_x0000_s1089" type="#_x0000_t202" style="position:absolute;left:0;text-align:left;margin-left:-4.45pt;margin-top:32.85pt;width:27.8pt;height:43.2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805DE5" w:rsidRPr="00DF6EEB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2240" behindDoc="0" locked="0" layoutInCell="1" allowOverlap="1" wp14:anchorId="58B09601" wp14:editId="097797FB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15240" t="17145" r="60960" b="21590"/>
                            <wp:wrapNone/>
                            <wp:docPr id="1380" name="AutoShape 157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curved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5EED27B3" id="_x0000_t38" coordsize="21600,21600" o:spt="38" o:oned="t" path="m,c@0,0@1,5400@1,10800@1,16200@2,21600,21600,21600e" filled="f">
                            <v:formulas>
                              <v:f eqn="mid #0 0"/>
                              <v:f eqn="val #0"/>
                              <v:f eqn="mid #0 2160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AutoShape 1576" o:spid="_x0000_s1026" type="#_x0000_t38" style="position:absolute;left:0;text-align:left;margin-left:-41pt;margin-top:174.95pt;width:192.7pt;height:30pt;rotation:90;flip:x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" adj="10800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3264" behindDoc="0" locked="0" layoutInCell="1" allowOverlap="1" wp14:anchorId="4C0E3613" wp14:editId="583D5217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7780" t="17145" r="14605" b="11430"/>
                            <wp:wrapNone/>
                            <wp:docPr id="1379" name="AutoShape 157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73580375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AutoShape 1577" o:spid="_x0000_s1026" type="#_x0000_t32" style="position:absolute;left:0;text-align:left;margin-left:24.05pt;margin-top:93.6pt;width:35.7pt;height:0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" strokecolor="#974706" strokeweight="1.5pt"/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0192" behindDoc="0" locked="0" layoutInCell="1" allowOverlap="1" wp14:anchorId="4383185E" wp14:editId="174AAA17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15240" t="10795" r="13335" b="6985"/>
                            <wp:wrapNone/>
                            <wp:docPr id="1378" name="Rectangle 157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1E0130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4383185E" id="Rectangle 1574" o:spid="_x0000_s1090" style="position:absolute;left:0;text-align:left;margin-left:121.35pt;margin-top:70.6pt;width:139.5pt;height:12.85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" filled="f" strokecolor="red" strokeweight="1pt">
                            <v:textbox>
                              <w:txbxContent>
                                <w:p w:rsidR="00805DE5" w:rsidRDefault="00805DE5" w:rsidP="001E0130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8144" behindDoc="0" locked="0" layoutInCell="1" allowOverlap="1" wp14:anchorId="266BE2F6" wp14:editId="13EED076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13970" t="17145" r="13970" b="16510"/>
                            <wp:wrapNone/>
                            <wp:docPr id="1377" name="Rectangle 157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1E0130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66BE2F6" id="Rectangle 1572" o:spid="_x0000_s1091" style="position:absolute;left:0;text-align:left;margin-left:17.75pt;margin-top:61.35pt;width:50.3pt;height:37.1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" filled="f" strokecolor="red" strokeweight="1.5pt">
                            <v:textbox>
                              <w:txbxContent>
                                <w:p w:rsidR="00805DE5" w:rsidRPr="00B26CFD" w:rsidRDefault="00805DE5" w:rsidP="001E0130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5072" behindDoc="0" locked="0" layoutInCell="1" allowOverlap="1" wp14:anchorId="4BBFF138" wp14:editId="1D95CD95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12700" t="10795" r="10795" b="15240"/>
                            <wp:wrapNone/>
                            <wp:docPr id="1376" name="Rectangle 156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1E0130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4BBFF138" id="Rectangle 1569" o:spid="_x0000_s1092" style="position:absolute;left:0;text-align:left;margin-left:11.65pt;margin-top:29.35pt;width:71.65pt;height:7.7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" filled="f" strokecolor="red" strokeweight="1pt">
                            <v:textbox>
                              <w:txbxContent>
                                <w:p w:rsidR="00805DE5" w:rsidRDefault="00805DE5" w:rsidP="001E0130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 wp14:anchorId="16FC979C" wp14:editId="73510446">
                        <wp:extent cx="3486150" cy="2667000"/>
                        <wp:effectExtent l="0" t="0" r="0" b="0"/>
                        <wp:docPr id="49" name="그림 49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1E0130" w:rsidRPr="009F481D" w:rsidRDefault="001E0130" w:rsidP="00805DE5">
                  <w:pPr>
                    <w:pStyle w:val="aa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5312" behindDoc="0" locked="0" layoutInCell="1" allowOverlap="1" wp14:anchorId="061DF203" wp14:editId="45DA04E0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375" name="Text Box 157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61DF203" id="Text Box 1579" o:spid="_x0000_s1093" type="#_x0000_t202" style="position:absolute;margin-left:147.6pt;margin-top:65.75pt;width:27.8pt;height:43.2pt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805DE5" w:rsidRPr="00DF6EEB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1216" behindDoc="0" locked="0" layoutInCell="1" allowOverlap="1" wp14:anchorId="57F9F085" wp14:editId="2A8D14C8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548640"/>
                            <wp:effectExtent l="0" t="3175" r="3175" b="635"/>
                            <wp:wrapNone/>
                            <wp:docPr id="1374" name="Text Box 157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1E0130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57F9F085" id="Text Box 1575" o:spid="_x0000_s1094" type="#_x0000_t202" style="position:absolute;margin-left:224.85pt;margin-top:35.5pt;width:27.8pt;height:43.2pt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805DE5" w:rsidRPr="00DF6EEB" w:rsidRDefault="00805DE5" w:rsidP="001E0130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6336" behindDoc="0" locked="0" layoutInCell="1" allowOverlap="1" wp14:anchorId="0162F6CE" wp14:editId="4CA2EE83">
                            <wp:simplePos x="0" y="0"/>
                            <wp:positionH relativeFrom="column">
                              <wp:posOffset>2151380</wp:posOffset>
                            </wp:positionH>
                            <wp:positionV relativeFrom="paragraph">
                              <wp:posOffset>1137285</wp:posOffset>
                            </wp:positionV>
                            <wp:extent cx="230505" cy="179705"/>
                            <wp:effectExtent l="6350" t="13335" r="10795" b="6985"/>
                            <wp:wrapNone/>
                            <wp:docPr id="1373" name="Rectangle 158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EFA23DA" id="Rectangle 1580" o:spid="_x0000_s1026" style="position:absolute;left:0;text-align:left;margin-left:169.4pt;margin-top:89.55pt;width:18.15pt;height:14.15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4288" behindDoc="0" locked="0" layoutInCell="1" allowOverlap="1" wp14:anchorId="21A501D7" wp14:editId="524469C6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10160" t="6350" r="11430" b="10160"/>
                            <wp:wrapNone/>
                            <wp:docPr id="1372" name="Rectangle 157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6EC6F52A" id="Rectangle 1578" o:spid="_x0000_s1026" style="position:absolute;left:0;text-align:left;margin-left:245.45pt;margin-top:65.75pt;width:23.8pt;height:20.45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 wp14:anchorId="259AB483" wp14:editId="3B0BC86D">
                        <wp:extent cx="2905125" cy="1143000"/>
                        <wp:effectExtent l="19050" t="19050" r="9525" b="0"/>
                        <wp:docPr id="50" name="그림 50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05125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cs="바탕 옛한글"/>
                <w:color w:val="000000"/>
              </w:rPr>
            </w:pPr>
          </w:p>
          <w:p w:rsidR="001E0130" w:rsidRPr="00A26DDB" w:rsidRDefault="001E0130" w:rsidP="001E0130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autoSpaceDN/>
              <w:spacing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cs="바탕 옛한글" w:hint="eastAsia"/>
                <w:color w:val="000000"/>
              </w:rPr>
              <w:t xml:space="preserve"> 서비스의 사이트맵에서 현재 위치를 알려주고, 좌측 메뉴도 현재 위치를 달리 </w:t>
            </w:r>
            <w:r w:rsidRPr="00A26DDB">
              <w:rPr>
                <w:rFonts w:cs="바탕 옛한글"/>
                <w:color w:val="000000"/>
              </w:rPr>
              <w:t>표현</w:t>
            </w:r>
            <w:r w:rsidRPr="00A26DDB">
              <w:rPr>
                <w:rFonts w:cs="바탕 옛한글" w:hint="eastAsia"/>
                <w:color w:val="000000"/>
              </w:rPr>
              <w:t>한다</w:t>
            </w: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관리자 관리메뉴 : 관리자등록 및 관리자 삭제. 현재 위치 메뉴는 css를 달리 한다.</w:t>
            </w:r>
          </w:p>
          <w:p w:rsidR="001E0130" w:rsidRPr="00A26DDB" w:rsidRDefault="001E0130" w:rsidP="00805DE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③ 새로운 사서가 입사하여 관리자를 등록하는 화면에서 관리자의 ID중복체크(aJax이용)</w:t>
            </w:r>
          </w:p>
          <w:p w:rsidR="001E0130" w:rsidRPr="00A26DDB" w:rsidRDefault="001E0130" w:rsidP="00805DE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jQueryUI, daum postcode API 이용</w:t>
            </w: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사서가 퇴사하여 관리자를 삭제할 경우 x를 클릭하면 해당 ID만 삭제된다.</w:t>
            </w: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</w:p>
          <w:p w:rsidR="001E0130" w:rsidRPr="00A26DDB" w:rsidRDefault="001E0130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본 서비스의 모든 리스트 출력은 페이징 처리된다</w:t>
            </w:r>
          </w:p>
        </w:tc>
      </w:tr>
    </w:tbl>
    <w:p w:rsidR="0045752E" w:rsidRDefault="0045752E" w:rsidP="0045752E">
      <w:pPr>
        <w:widowControl/>
        <w:wordWrap/>
        <w:autoSpaceDE/>
        <w:autoSpaceDN/>
        <w:rPr>
          <w:rFonts w:cs="바탕 옛한글"/>
          <w:b/>
          <w:color w:val="FFFFFF"/>
          <w:szCs w:val="20"/>
          <w:highlight w:val="black"/>
        </w:rPr>
      </w:pPr>
    </w:p>
    <w:p w:rsidR="0045752E" w:rsidRDefault="0045752E" w:rsidP="0045752E">
      <w:pPr>
        <w:widowControl/>
        <w:wordWrap/>
        <w:autoSpaceDE/>
        <w:autoSpaceDN/>
      </w:pPr>
      <w:r>
        <w:rPr>
          <w:rFonts w:cs="바탕 옛한글" w:hint="eastAsia"/>
          <w:b/>
          <w:color w:val="FFFFFF"/>
          <w:szCs w:val="20"/>
          <w:highlight w:val="black"/>
        </w:rPr>
        <w:lastRenderedPageBreak/>
        <w:t>개인 프로젝트 소개(프로젝트 이름)</w:t>
      </w:r>
    </w:p>
    <w:p w:rsidR="0045752E" w:rsidRDefault="0045752E" w:rsidP="0045752E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cs="바탕 옛한글"/>
          <w:color w:val="000000"/>
        </w:rPr>
      </w:pPr>
      <w:r w:rsidRPr="0089412E">
        <w:rPr>
          <w:rFonts w:cs="바탕 옛한글" w:hint="eastAsia"/>
          <w:b/>
          <w:color w:val="000000"/>
          <w:sz w:val="22"/>
        </w:rPr>
        <w:t>▶ 화면구성</w:t>
      </w:r>
      <w:r>
        <w:rPr>
          <w:rFonts w:cs="바탕 옛한글" w:hint="eastAsia"/>
          <w:b/>
          <w:color w:val="000000"/>
          <w:sz w:val="22"/>
        </w:rPr>
        <w:t>V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45752E" w:rsidRPr="00A26DDB" w:rsidTr="00805DE5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2"/>
            </w:tblGrid>
            <w:tr w:rsidR="0045752E" w:rsidRPr="0089412E" w:rsidTr="00805DE5">
              <w:trPr>
                <w:trHeight w:val="6123"/>
              </w:trPr>
              <w:tc>
                <w:tcPr>
                  <w:tcW w:w="5792" w:type="dxa"/>
                </w:tcPr>
                <w:p w:rsidR="0045752E" w:rsidRPr="009F481D" w:rsidRDefault="0045752E" w:rsidP="00805DE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cs="바탕 옛한글"/>
                      <w:color w:val="000000"/>
                    </w:rPr>
                  </w:pP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5552" behindDoc="0" locked="0" layoutInCell="1" allowOverlap="1" wp14:anchorId="15B5F92A" wp14:editId="01248F50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13970" t="14605" r="13970" b="8255"/>
                            <wp:wrapNone/>
                            <wp:docPr id="1368" name="Rectangle 159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45752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5B5F92A" id="Rectangle 1590" o:spid="_x0000_s1095" style="position:absolute;margin-left:-.25pt;margin-top:17.25pt;width:276.05pt;height:36.45pt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" filled="f" strokecolor="red" strokeweight="1pt">
                            <v:textbox>
                              <w:txbxContent>
                                <w:p w:rsidR="00805DE5" w:rsidRPr="00B26CFD" w:rsidRDefault="00805DE5" w:rsidP="0045752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0672" behindDoc="0" locked="0" layoutInCell="1" allowOverlap="1" wp14:anchorId="729A9560" wp14:editId="2F616F40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12065" t="10160" r="13970" b="18415"/>
                            <wp:wrapNone/>
                            <wp:docPr id="1367" name="Rectangle 159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45752E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29A9560" id="Rectangle 1595" o:spid="_x0000_s1096" style="position:absolute;margin-left:-.4pt;margin-top:103.15pt;width:276.2pt;height:18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" filled="f" strokecolor="red" strokeweight="1.5pt">
                            <v:textbox>
                              <w:txbxContent>
                                <w:p w:rsidR="00805DE5" w:rsidRDefault="00805DE5" w:rsidP="0045752E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6576" behindDoc="0" locked="0" layoutInCell="1" allowOverlap="1" wp14:anchorId="47F5B481" wp14:editId="381A92EE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366" name="Text Box 159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7F5B481" id="Text Box 1591" o:spid="_x0000_s1097" type="#_x0000_t202" style="position:absolute;margin-left:-22.9pt;margin-top:77.3pt;width:27.8pt;height:43.2pt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" filled="f" stroked="f">
                            <v:textbox style="mso-fit-shape-to-text:t">
                              <w:txbxContent>
                                <w:p w:rsidR="00805DE5" w:rsidRPr="00DF6EEB" w:rsidRDefault="00805DE5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0432" behindDoc="0" locked="0" layoutInCell="1" allowOverlap="1" wp14:anchorId="6E8374AC" wp14:editId="441FDDE0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15240" t="11430" r="16510" b="9525"/>
                            <wp:wrapNone/>
                            <wp:docPr id="1365" name="Rectangle 158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45752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6E8374AC" id="Rectangle 1584" o:spid="_x0000_s1098" style="position:absolute;margin-left:68.1pt;margin-top:64.25pt;width:139.25pt;height:30.6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" filled="f" strokecolor="red" strokeweight="1.5pt">
                            <v:textbox>
                              <w:txbxContent>
                                <w:p w:rsidR="00805DE5" w:rsidRPr="00B26CFD" w:rsidRDefault="00805DE5" w:rsidP="0045752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1456" behindDoc="0" locked="0" layoutInCell="1" allowOverlap="1" wp14:anchorId="158FA9BA" wp14:editId="436F05C2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548640"/>
                            <wp:effectExtent l="635" t="3175" r="0" b="635"/>
                            <wp:wrapNone/>
                            <wp:docPr id="1364" name="Text Box 158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58FA9BA" id="Text Box 1586" o:spid="_x0000_s1099" type="#_x0000_t202" style="position:absolute;margin-left:46.7pt;margin-top:36.6pt;width:27.8pt;height:43.2pt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805DE5" w:rsidRPr="00DF6EEB" w:rsidRDefault="00805DE5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4528" behindDoc="0" locked="0" layoutInCell="1" allowOverlap="1" wp14:anchorId="153CBE5E" wp14:editId="565FDC49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363" name="Text Box 158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53CBE5E" id="Text Box 1589" o:spid="_x0000_s1100" type="#_x0000_t202" style="position:absolute;margin-left:-21.7pt;margin-top:103pt;width:27.8pt;height:43.2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805DE5" w:rsidRPr="00DF6EEB" w:rsidRDefault="00805DE5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8624" behindDoc="0" locked="0" layoutInCell="1" allowOverlap="1" wp14:anchorId="3692C8F1" wp14:editId="38339906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548640"/>
                            <wp:effectExtent l="635" t="0" r="0" b="0"/>
                            <wp:wrapNone/>
                            <wp:docPr id="1362" name="Text Box 159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692C8F1" id="Text Box 1593" o:spid="_x0000_s1101" type="#_x0000_t202" style="position:absolute;margin-left:267.95pt;margin-top:108.75pt;width:27.8pt;height:43.2pt;z-index:2517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" filled="f" stroked="f">
                            <v:textbox style="mso-fit-shape-to-text:t">
                              <w:txbxContent>
                                <w:p w:rsidR="00805DE5" w:rsidRPr="00DF6EEB" w:rsidRDefault="00805DE5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2480" behindDoc="0" locked="0" layoutInCell="1" allowOverlap="1" wp14:anchorId="2E823BFE" wp14:editId="55445DAF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9525" t="12700" r="10795" b="11430"/>
                            <wp:wrapNone/>
                            <wp:docPr id="1361" name="Rectangle 158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45752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E823BFE" id="Rectangle 1587" o:spid="_x0000_s1102" style="position:absolute;margin-left:-.6pt;margin-top:190.35pt;width:282.65pt;height:44.6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" filled="f" strokecolor="red" strokeweight="1pt">
                            <v:textbox>
                              <w:txbxContent>
                                <w:p w:rsidR="00805DE5" w:rsidRPr="00B26CFD" w:rsidRDefault="00805DE5" w:rsidP="0045752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2720" behindDoc="0" locked="0" layoutInCell="1" allowOverlap="1" wp14:anchorId="3ACAD752" wp14:editId="12B328FA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8890" t="10795" r="13970" b="11430"/>
                            <wp:wrapNone/>
                            <wp:docPr id="1360" name="Rectangle 15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45752E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3ACAD752" id="Rectangle 1597" o:spid="_x0000_s1103" style="position:absolute;margin-left:2.35pt;margin-top:237.45pt;width:276.45pt;height:14.75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" filled="f" strokecolor="red" strokeweight="1pt">
                            <v:textbox>
                              <w:txbxContent>
                                <w:p w:rsidR="00805DE5" w:rsidRDefault="00805DE5" w:rsidP="0045752E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1696" behindDoc="0" locked="0" layoutInCell="1" allowOverlap="1" wp14:anchorId="7E37BD88" wp14:editId="3B6F0BE2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548640"/>
                            <wp:effectExtent l="0" t="1270" r="3175" b="2540"/>
                            <wp:wrapNone/>
                            <wp:docPr id="1359" name="Text Box 159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E37BD88" id="Text Box 1596" o:spid="_x0000_s1104" type="#_x0000_t202" style="position:absolute;margin-left:-20.4pt;margin-top:215.7pt;width:27.8pt;height:43.2pt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805DE5" w:rsidRPr="00DF6EEB" w:rsidRDefault="00805DE5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9648" behindDoc="0" locked="0" layoutInCell="1" allowOverlap="1" wp14:anchorId="2E27B226" wp14:editId="43EA1580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358" name="Text Box 159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2E27B226" id="Text Box 1594" o:spid="_x0000_s1105" type="#_x0000_t202" style="position:absolute;margin-left:-22.9pt;margin-top:174.85pt;width:27.8pt;height:43.2pt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805DE5" w:rsidRPr="00DF6EEB" w:rsidRDefault="00805DE5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7600" behindDoc="0" locked="0" layoutInCell="1" allowOverlap="1" wp14:anchorId="0647A419" wp14:editId="056F0956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14605" t="13970" r="13970" b="8255"/>
                            <wp:wrapNone/>
                            <wp:docPr id="1357" name="Rectangle 159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45752E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0647A419" id="Rectangle 1592" o:spid="_x0000_s1106" style="position:absolute;margin-left:139.3pt;margin-top:123.7pt;width:139.5pt;height:62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805DE5" w:rsidRDefault="00805DE5" w:rsidP="0045752E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3504" behindDoc="0" locked="0" layoutInCell="1" allowOverlap="1" wp14:anchorId="0FC5C8D7" wp14:editId="31B6941B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9525" t="13970" r="15240" b="6350"/>
                            <wp:wrapNone/>
                            <wp:docPr id="1356" name="Rectangle 158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45752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0FC5C8D7" id="Rectangle 1588" o:spid="_x0000_s1107" style="position:absolute;margin-left:-.6pt;margin-top:123.7pt;width:133.05pt;height:66.65pt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" filled="f" strokecolor="red" strokeweight="1pt">
                            <v:textbox>
                              <w:txbxContent>
                                <w:p w:rsidR="00805DE5" w:rsidRPr="00B26CFD" w:rsidRDefault="00805DE5" w:rsidP="0045752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 w:hint="eastAsia"/>
                      <w:color w:val="000000"/>
                    </w:rPr>
                    <w:t xml:space="preserve">  </w:t>
                  </w:r>
                  <w:r>
                    <w:rPr>
                      <w:rFonts w:cs="바탕 옛한글"/>
                      <w:noProof/>
                      <w:color w:val="000000"/>
                    </w:rPr>
                    <w:drawing>
                      <wp:inline distT="0" distB="0" distL="0" distR="0" wp14:anchorId="445CABE5" wp14:editId="323B5319">
                        <wp:extent cx="3524250" cy="3171825"/>
                        <wp:effectExtent l="0" t="0" r="0" b="0"/>
                        <wp:docPr id="1369" name="그림 13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24250" cy="3171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  <w:p w:rsidR="0045752E" w:rsidRPr="00A26DDB" w:rsidRDefault="0045752E" w:rsidP="0045752E">
            <w:pPr>
              <w:pStyle w:val="a5"/>
              <w:numPr>
                <w:ilvl w:val="0"/>
                <w:numId w:val="8"/>
              </w:numPr>
              <w:wordWrap/>
              <w:spacing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검색하기</w:t>
            </w:r>
          </w:p>
          <w:p w:rsidR="0045752E" w:rsidRPr="00A26DDB" w:rsidRDefault="0045752E" w:rsidP="00805DE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비회원,회원,관리자 모두 이용가능</w:t>
            </w:r>
          </w:p>
          <w:p w:rsidR="0045752E" w:rsidRPr="00A26DDB" w:rsidRDefault="0045752E" w:rsidP="00805DE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cs="바탕 옛한글" w:hint="eastAsia"/>
                <w:color w:val="000000"/>
                <w:sz w:val="18"/>
              </w:rPr>
              <w:t>- 검색조건 : 전체,서명,저자,출판사</w:t>
            </w: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 xml:space="preserve">③ Hit Menu </w:t>
            </w:r>
          </w:p>
          <w:p w:rsidR="0045752E" w:rsidRPr="00A26DDB" w:rsidRDefault="0045752E" w:rsidP="0045752E">
            <w:pPr>
              <w:widowControl/>
              <w:numPr>
                <w:ilvl w:val="0"/>
                <w:numId w:val="7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/>
                <w:color w:val="000000"/>
              </w:rPr>
              <w:t>도서신</w:t>
            </w:r>
            <w:r w:rsidRPr="00A26DDB">
              <w:rPr>
                <w:rFonts w:cs="바탕 옛한글" w:hint="eastAsia"/>
                <w:color w:val="000000"/>
              </w:rPr>
              <w:t>청, 좌석예약, 신착자료, 도서추천, 인기도서, 이용문의</w:t>
            </w:r>
          </w:p>
          <w:p w:rsidR="0045752E" w:rsidRPr="00A26DDB" w:rsidRDefault="0045752E" w:rsidP="00805DE5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cs="바탕 옛한글"/>
                <w:color w:val="000000"/>
                <w:sz w:val="18"/>
              </w:rPr>
            </w:pP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최</w:t>
            </w:r>
            <w:r w:rsidRPr="00A26DDB">
              <w:rPr>
                <w:rFonts w:cs="바탕 옛한글" w:hint="eastAsia"/>
                <w:color w:val="000000"/>
              </w:rPr>
              <w:t>근 공지사항 top5 출력</w:t>
            </w:r>
          </w:p>
          <w:p w:rsidR="0045752E" w:rsidRPr="00A26DDB" w:rsidRDefault="0045752E" w:rsidP="00805DE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</w:t>
            </w:r>
            <w:r w:rsidRPr="00A26DDB">
              <w:rPr>
                <w:rFonts w:cs="바탕 옛한글"/>
                <w:color w:val="000000"/>
              </w:rPr>
              <w:t>달력</w:t>
            </w:r>
            <w:r w:rsidRPr="00A26DDB">
              <w:rPr>
                <w:rFonts w:cs="바탕 옛한글" w:hint="eastAsia"/>
                <w:color w:val="000000"/>
              </w:rPr>
              <w:t xml:space="preserve"> 및 일정, 이용시간 출력</w:t>
            </w:r>
          </w:p>
          <w:p w:rsidR="0045752E" w:rsidRPr="00A26DDB" w:rsidRDefault="0045752E" w:rsidP="00805DE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대출 인기 도서 top5출력</w:t>
            </w: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cs="바탕 옛한글" w:hint="eastAsia"/>
                <w:color w:val="000000"/>
              </w:rPr>
              <w:t xml:space="preserve"> Hit URL : 사이트맵, RISS, NDSL,KOLAS, 국립중앙도서관 등</w:t>
            </w:r>
          </w:p>
        </w:tc>
      </w:tr>
      <w:tr w:rsidR="0045752E" w:rsidRPr="00A26DDB" w:rsidTr="00805DE5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45752E" w:rsidRPr="0089412E" w:rsidTr="00805DE5">
              <w:trPr>
                <w:trHeight w:val="6508"/>
              </w:trPr>
              <w:tc>
                <w:tcPr>
                  <w:tcW w:w="6255" w:type="dxa"/>
                </w:tcPr>
                <w:p w:rsidR="0045752E" w:rsidRPr="00517746" w:rsidRDefault="0045752E" w:rsidP="00805DE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56032" behindDoc="0" locked="0" layoutInCell="1" allowOverlap="1" wp14:anchorId="28EFB6EE" wp14:editId="0F49A1EE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12065" t="9525" r="13970" b="13335"/>
                            <wp:wrapNone/>
                            <wp:docPr id="1355" name="Rectangle 16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45752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8EFB6EE" id="Rectangle 1610" o:spid="_x0000_s1108" style="position:absolute;left:0;text-align:left;margin-left:130.1pt;margin-top:108.75pt;width:135.95pt;height:43.2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" filled="f" strokecolor="red" strokeweight="1pt">
                            <v:textbox>
                              <w:txbxContent>
                                <w:p w:rsidR="00805DE5" w:rsidRPr="00B26CFD" w:rsidRDefault="00805DE5" w:rsidP="0045752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7840" behindDoc="0" locked="0" layoutInCell="1" allowOverlap="1" wp14:anchorId="16D5D64B" wp14:editId="248AC2E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2540" r="0" b="3810"/>
                            <wp:wrapNone/>
                            <wp:docPr id="1354" name="Text Box 16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6D5D64B" id="Text Box 1602" o:spid="_x0000_s1109" type="#_x0000_t202" style="position:absolute;left:0;text-align:left;margin-left:108.9pt;margin-top:102.2pt;width:27.8pt;height:49.75pt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PKivAIAAMYFAAAOAAAAZHJzL2Uyb0RvYy54bWysVG1vmzAQ/j5p/8Hyd8pLHAq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" filled="f" stroked="f">
                            <v:textbox>
                              <w:txbxContent>
                                <w:p w:rsidR="00805DE5" w:rsidRPr="00DF6EEB" w:rsidRDefault="00805DE5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57056" behindDoc="0" locked="0" layoutInCell="1" allowOverlap="1" wp14:anchorId="7A62FE16" wp14:editId="42BA95B7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548640"/>
                            <wp:effectExtent l="0" t="1905" r="635" b="1905"/>
                            <wp:wrapNone/>
                            <wp:docPr id="1353" name="Text Box 16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7A62FE16" id="Text Box 1611" o:spid="_x0000_s1110" type="#_x0000_t202" style="position:absolute;left:0;text-align:left;margin-left:99.05pt;margin-top:44.4pt;width:27.8pt;height:43.2pt;z-index:25175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" filled="f" stroked="f">
                            <v:textbox style="mso-fit-shape-to-text:t">
                              <w:txbxContent>
                                <w:p w:rsidR="00805DE5" w:rsidRPr="00DF6EEB" w:rsidRDefault="00805DE5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4768" behindDoc="0" locked="0" layoutInCell="1" allowOverlap="1" wp14:anchorId="0B0E73E9" wp14:editId="448170BC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2540" t="2540" r="0" b="635"/>
                            <wp:wrapNone/>
                            <wp:docPr id="1352" name="Text Box 15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B0E73E9" id="Text Box 1599" o:spid="_x0000_s1111" type="#_x0000_t202" style="position:absolute;left:0;text-align:left;margin-left:-3.4pt;margin-top:6.2pt;width:17.3pt;height:38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" filled="f" stroked="f">
                            <v:textbox inset="0,0,0,0">
                              <w:txbxContent>
                                <w:p w:rsidR="00805DE5" w:rsidRPr="00DF6EEB" w:rsidRDefault="00805DE5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5792" behindDoc="0" locked="0" layoutInCell="1" allowOverlap="1" wp14:anchorId="34CEB3E4" wp14:editId="78D7F243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351" name="Text Box 160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4CEB3E4" id="Text Box 1600" o:spid="_x0000_s1112" type="#_x0000_t202" style="position:absolute;left:0;text-align:left;margin-left:-4.45pt;margin-top:32.85pt;width:27.8pt;height:43.2pt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" filled="f" stroked="f">
                            <v:textbox style="mso-fit-shape-to-text:t">
                              <w:txbxContent>
                                <w:p w:rsidR="00805DE5" w:rsidRPr="00DF6EEB" w:rsidRDefault="00805DE5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50912" behindDoc="0" locked="0" layoutInCell="1" allowOverlap="1" wp14:anchorId="0F75FCA3" wp14:editId="3C69BC47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15240" t="17145" r="60960" b="21590"/>
                            <wp:wrapNone/>
                            <wp:docPr id="1350" name="AutoShape 16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curved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7693360" id="AutoShape 1605" o:spid="_x0000_s1026" type="#_x0000_t38" style="position:absolute;left:0;text-align:left;margin-left:-41pt;margin-top:174.95pt;width:192.7pt;height:30pt;rotation:90;flip:x;z-index:2517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" adj="10800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51936" behindDoc="0" locked="0" layoutInCell="1" allowOverlap="1" wp14:anchorId="3F68B913" wp14:editId="2F90DA1B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7780" t="17145" r="14605" b="11430"/>
                            <wp:wrapNone/>
                            <wp:docPr id="1349" name="AutoShape 16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A9CD535" id="AutoShape 1606" o:spid="_x0000_s1026" type="#_x0000_t32" style="position:absolute;left:0;text-align:left;margin-left:24.05pt;margin-top:93.6pt;width:35.7pt;height:0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" strokecolor="#974706" strokeweight="1.5pt"/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8864" behindDoc="0" locked="0" layoutInCell="1" allowOverlap="1" wp14:anchorId="630C0D3B" wp14:editId="60647EF3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15240" t="10795" r="13335" b="6985"/>
                            <wp:wrapNone/>
                            <wp:docPr id="1348" name="Rectangle 16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45752E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630C0D3B" id="Rectangle 1603" o:spid="_x0000_s1113" style="position:absolute;left:0;text-align:left;margin-left:121.35pt;margin-top:70.6pt;width:139.5pt;height:12.85pt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805DE5" w:rsidRDefault="00805DE5" w:rsidP="0045752E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6816" behindDoc="0" locked="0" layoutInCell="1" allowOverlap="1" wp14:anchorId="0A672D69" wp14:editId="3345D5A9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13970" t="17145" r="13970" b="16510"/>
                            <wp:wrapNone/>
                            <wp:docPr id="1347" name="Rectangle 16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B26CFD" w:rsidRDefault="00805DE5" w:rsidP="0045752E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0A672D69" id="Rectangle 1601" o:spid="_x0000_s1114" style="position:absolute;left:0;text-align:left;margin-left:17.75pt;margin-top:61.35pt;width:50.3pt;height:37.1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" filled="f" strokecolor="red" strokeweight="1.5pt">
                            <v:textbox>
                              <w:txbxContent>
                                <w:p w:rsidR="00805DE5" w:rsidRPr="00B26CFD" w:rsidRDefault="00805DE5" w:rsidP="0045752E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3744" behindDoc="0" locked="0" layoutInCell="1" allowOverlap="1" wp14:anchorId="192276EF" wp14:editId="5A396DB0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12700" t="10795" r="10795" b="15240"/>
                            <wp:wrapNone/>
                            <wp:docPr id="1346" name="Rectangle 15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Default="00805DE5" w:rsidP="0045752E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92276EF" id="Rectangle 1598" o:spid="_x0000_s1115" style="position:absolute;left:0;text-align:left;margin-left:11.65pt;margin-top:29.35pt;width:71.65pt;height:7.7pt;z-index:25174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" filled="f" strokecolor="red" strokeweight="1pt">
                            <v:textbox>
                              <w:txbxContent>
                                <w:p w:rsidR="00805DE5" w:rsidRDefault="00805DE5" w:rsidP="0045752E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 wp14:anchorId="6831E1FC" wp14:editId="5CB773B6">
                        <wp:extent cx="3486150" cy="2667000"/>
                        <wp:effectExtent l="0" t="0" r="0" b="0"/>
                        <wp:docPr id="1370" name="그림 1370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5752E" w:rsidRPr="009F481D" w:rsidRDefault="0045752E" w:rsidP="00805DE5">
                  <w:pPr>
                    <w:pStyle w:val="aa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53984" behindDoc="0" locked="0" layoutInCell="1" allowOverlap="1" wp14:anchorId="04DEEDEE" wp14:editId="775A6AA5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345" name="Text Box 16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4DEEDEE" id="Text Box 1608" o:spid="_x0000_s1116" type="#_x0000_t202" style="position:absolute;margin-left:147.6pt;margin-top:65.75pt;width:27.8pt;height:43.2pt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805DE5" w:rsidRPr="00DF6EEB" w:rsidRDefault="00805DE5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9888" behindDoc="0" locked="0" layoutInCell="1" allowOverlap="1" wp14:anchorId="62BA3C11" wp14:editId="1D9F4965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548640"/>
                            <wp:effectExtent l="0" t="3175" r="3175" b="635"/>
                            <wp:wrapNone/>
                            <wp:docPr id="1344" name="Text Box 16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805DE5" w:rsidRPr="00DF6EEB" w:rsidRDefault="00805DE5" w:rsidP="0045752E">
                                        <w:pPr>
                                          <w:pStyle w:val="aa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2BA3C11" id="Text Box 1604" o:spid="_x0000_s1117" type="#_x0000_t202" style="position:absolute;margin-left:224.85pt;margin-top:35.5pt;width:27.8pt;height:43.2pt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805DE5" w:rsidRPr="00DF6EEB" w:rsidRDefault="00805DE5" w:rsidP="0045752E">
                                  <w:pPr>
                                    <w:pStyle w:val="aa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55008" behindDoc="0" locked="0" layoutInCell="1" allowOverlap="1" wp14:anchorId="02CF6CC8" wp14:editId="6A8CD3E6">
                            <wp:simplePos x="0" y="0"/>
                            <wp:positionH relativeFrom="column">
                              <wp:posOffset>2151380</wp:posOffset>
                            </wp:positionH>
                            <wp:positionV relativeFrom="paragraph">
                              <wp:posOffset>1137285</wp:posOffset>
                            </wp:positionV>
                            <wp:extent cx="230505" cy="179705"/>
                            <wp:effectExtent l="6350" t="13335" r="10795" b="6985"/>
                            <wp:wrapNone/>
                            <wp:docPr id="191" name="Rectangle 16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39BFD1E2" id="Rectangle 1609" o:spid="_x0000_s1026" style="position:absolute;left:0;text-align:left;margin-left:169.4pt;margin-top:89.55pt;width:18.15pt;height:14.15pt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52960" behindDoc="0" locked="0" layoutInCell="1" allowOverlap="1" wp14:anchorId="37AA14F2" wp14:editId="12F25219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10160" t="6350" r="11430" b="10160"/>
                            <wp:wrapNone/>
                            <wp:docPr id="190" name="Rectangle 16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3EA78DA7" id="Rectangle 1607" o:spid="_x0000_s1026" style="position:absolute;left:0;text-align:left;margin-left:245.45pt;margin-top:65.75pt;width:23.8pt;height:20.45pt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 wp14:anchorId="754435D0" wp14:editId="54D15742">
                        <wp:extent cx="2905125" cy="1143000"/>
                        <wp:effectExtent l="19050" t="19050" r="9525" b="0"/>
                        <wp:docPr id="1371" name="그림 1371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05125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cs="바탕 옛한글"/>
                <w:color w:val="000000"/>
              </w:rPr>
            </w:pPr>
          </w:p>
          <w:p w:rsidR="0045752E" w:rsidRPr="00A26DDB" w:rsidRDefault="0045752E" w:rsidP="0045752E">
            <w:pPr>
              <w:pStyle w:val="a5"/>
              <w:widowControl/>
              <w:numPr>
                <w:ilvl w:val="0"/>
                <w:numId w:val="8"/>
              </w:numPr>
              <w:wordWrap/>
              <w:autoSpaceDE/>
              <w:autoSpaceDN/>
              <w:spacing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cs="바탕 옛한글" w:hint="eastAsia"/>
                <w:color w:val="000000"/>
              </w:rPr>
              <w:t xml:space="preserve"> 서비스의 사이트맵에서 현재 위치를 알려주고, 좌측 메뉴도 현재 위치를 달리 </w:t>
            </w:r>
            <w:r w:rsidRPr="00A26DDB">
              <w:rPr>
                <w:rFonts w:cs="바탕 옛한글"/>
                <w:color w:val="000000"/>
              </w:rPr>
              <w:t>표현</w:t>
            </w:r>
            <w:r w:rsidRPr="00A26DDB">
              <w:rPr>
                <w:rFonts w:cs="바탕 옛한글" w:hint="eastAsia"/>
                <w:color w:val="000000"/>
              </w:rPr>
              <w:t>한다</w:t>
            </w: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  <w:sz w:val="18"/>
              </w:rPr>
            </w:pP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② 관리자 관리메뉴 : 관리자등록 및 관리자 삭제. 현재 위치 메뉴는 css를 달리 한다.</w:t>
            </w:r>
          </w:p>
          <w:p w:rsidR="0045752E" w:rsidRPr="00A26DDB" w:rsidRDefault="0045752E" w:rsidP="00805DE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cs="바탕 옛한글"/>
                <w:color w:val="000000"/>
              </w:rPr>
            </w:pP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③ 새로운 사서가 입사하여 관리자를 등록하는 화면에서 관리자의 ID중복체크(aJax이용)</w:t>
            </w:r>
          </w:p>
          <w:p w:rsidR="0045752E" w:rsidRPr="00A26DDB" w:rsidRDefault="0045752E" w:rsidP="00805DE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cs="바탕 옛한글" w:hint="eastAsia"/>
                <w:color w:val="000000"/>
              </w:rPr>
              <w:t xml:space="preserve"> jQueryUI, daum postcode API 이용</w:t>
            </w: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cs="바탕 옛한글"/>
                <w:color w:val="000000"/>
              </w:rPr>
            </w:pP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cs="바탕 옛한글" w:hint="eastAsia"/>
                <w:color w:val="000000"/>
              </w:rPr>
              <w:t xml:space="preserve"> 사서가 퇴사하여 관리자를 삭제할 경우 x를 클릭하면 해당 ID만 삭제된다.</w:t>
            </w: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cs="바탕 옛한글"/>
                <w:color w:val="000000"/>
              </w:rPr>
            </w:pPr>
          </w:p>
          <w:p w:rsidR="0045752E" w:rsidRPr="00A26DDB" w:rsidRDefault="0045752E" w:rsidP="00805DE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cs="바탕 옛한글" w:hint="eastAsia"/>
                <w:color w:val="000000"/>
              </w:rPr>
              <w:t xml:space="preserve"> 본 서비스의 모든 리스트 출력은 페이징 처리된다</w:t>
            </w:r>
          </w:p>
        </w:tc>
      </w:tr>
    </w:tbl>
    <w:p w:rsidR="0045752E" w:rsidRPr="0045752E" w:rsidRDefault="0045752E" w:rsidP="0045752E">
      <w:pPr>
        <w:jc w:val="center"/>
        <w:rPr>
          <w:rFonts w:cs="바탕 옛한글"/>
          <w:b/>
          <w:color w:val="000000"/>
          <w:sz w:val="22"/>
        </w:rPr>
      </w:pPr>
    </w:p>
    <w:p w:rsidR="00E405DB" w:rsidRPr="0045752E" w:rsidRDefault="0045752E" w:rsidP="0045752E">
      <w:pPr>
        <w:widowControl/>
        <w:wordWrap/>
        <w:autoSpaceDE/>
        <w:autoSpaceDN/>
        <w:jc w:val="center"/>
        <w:rPr>
          <w:rFonts w:cs="바탕 옛한글"/>
          <w:b/>
          <w:color w:val="000000"/>
          <w:sz w:val="22"/>
        </w:rPr>
      </w:pPr>
      <w:r>
        <w:rPr>
          <w:rFonts w:cs="바탕 옛한글"/>
          <w:b/>
          <w:color w:val="000000"/>
          <w:sz w:val="22"/>
        </w:rPr>
        <w:br w:type="page"/>
      </w:r>
      <w:r w:rsidR="00E405DB">
        <w:rPr>
          <w:rFonts w:hint="eastAsia"/>
          <w:b/>
          <w:sz w:val="48"/>
          <w:szCs w:val="48"/>
        </w:rPr>
        <w:lastRenderedPageBreak/>
        <w:t>자기소개서</w:t>
      </w:r>
    </w:p>
    <w:p w:rsidR="00E405DB" w:rsidRPr="002900FC" w:rsidRDefault="00E405DB" w:rsidP="002900FC">
      <w:pPr>
        <w:jc w:val="center"/>
        <w:rPr>
          <w:rFonts w:cs="바탕 옛한글"/>
          <w:b/>
          <w:szCs w:val="20"/>
        </w:rPr>
      </w:pPr>
      <w:r>
        <w:rPr>
          <w:rFonts w:hint="eastAsia"/>
          <w:b/>
        </w:rPr>
        <w:t>[지</w:t>
      </w:r>
      <w:r w:rsidRPr="00124BEF">
        <w:rPr>
          <w:rFonts w:hint="eastAsia"/>
          <w:b/>
        </w:rPr>
        <w:t xml:space="preserve">원분야: </w:t>
      </w:r>
      <w:r w:rsidR="0045752E">
        <w:rPr>
          <w:rFonts w:hint="eastAsia"/>
          <w:b/>
        </w:rPr>
        <w:t>웹개발자</w:t>
      </w:r>
      <w:r w:rsidR="0079412E">
        <w:rPr>
          <w:rFonts w:hint="eastAsia"/>
          <w:b/>
        </w:rPr>
        <w:t xml:space="preserve"> </w:t>
      </w:r>
      <w:r w:rsidRPr="007260AD">
        <w:rPr>
          <w:rFonts w:cs="바탕 옛한글" w:hint="eastAsia"/>
          <w:b/>
          <w:szCs w:val="20"/>
        </w:rPr>
        <w:t>/ 신입]</w:t>
      </w:r>
    </w:p>
    <w:p w:rsidR="00CF3FF5" w:rsidRDefault="00CF3FF5" w:rsidP="00E405DB">
      <w:pPr>
        <w:ind w:firstLineChars="50" w:firstLine="80"/>
        <w:rPr>
          <w:rFonts w:cs="바탕 옛한글"/>
          <w:b/>
          <w:szCs w:val="20"/>
        </w:rPr>
      </w:pPr>
      <w:r w:rsidRPr="00D610F5">
        <w:rPr>
          <w:rFonts w:ascii="굴림체" w:eastAsia="굴림체" w:hAnsi="굴림체" w:cs="바탕 옛한글" w:hint="eastAsia"/>
          <w:color w:val="FF0000"/>
          <w:sz w:val="16"/>
          <w:szCs w:val="16"/>
        </w:rPr>
        <w:t>(</w:t>
      </w:r>
      <w:r>
        <w:rPr>
          <w:rFonts w:ascii="굴림체" w:eastAsia="굴림체" w:hAnsi="굴림체" w:cs="바탕 옛한글" w:hint="eastAsia"/>
          <w:color w:val="FF0000"/>
          <w:sz w:val="16"/>
          <w:szCs w:val="16"/>
        </w:rPr>
        <w:t xml:space="preserve">자소서는 자신이 얼마나 가치있고, 직무에 맞는 역량을 가지고 있으며, 준비된 인재라는 것을 광고하고 마케팅하는 자료입니다. 간단히 말하면, </w:t>
      </w:r>
      <w:r>
        <w:rPr>
          <w:rFonts w:ascii="굴림체" w:eastAsia="굴림체" w:hAnsi="굴림체" w:cs="바탕 옛한글"/>
          <w:color w:val="FF0000"/>
          <w:sz w:val="16"/>
          <w:szCs w:val="16"/>
        </w:rPr>
        <w:t>“</w:t>
      </w:r>
      <w:r>
        <w:rPr>
          <w:rFonts w:ascii="굴림체" w:eastAsia="굴림체" w:hAnsi="굴림체" w:cs="바탕 옛한글" w:hint="eastAsia"/>
          <w:color w:val="FF0000"/>
          <w:sz w:val="16"/>
          <w:szCs w:val="16"/>
        </w:rPr>
        <w:t>나는 귀사에서 필요로 하는 최적의 인재입니다</w:t>
      </w:r>
      <w:r>
        <w:rPr>
          <w:rFonts w:ascii="굴림체" w:eastAsia="굴림체" w:hAnsi="굴림체" w:cs="바탕 옛한글"/>
          <w:color w:val="FF0000"/>
          <w:sz w:val="16"/>
          <w:szCs w:val="16"/>
        </w:rPr>
        <w:t>”</w:t>
      </w:r>
      <w:r>
        <w:rPr>
          <w:rFonts w:ascii="굴림체" w:eastAsia="굴림체" w:hAnsi="굴림체" w:cs="바탕 옛한글" w:hint="eastAsia"/>
          <w:color w:val="FF0000"/>
          <w:sz w:val="16"/>
          <w:szCs w:val="16"/>
        </w:rPr>
        <w:t>를 표현하는 것입니다. 이점을 유념하셔서 작성해주시면 더욱 완성도 높은 자소서가 됩니다.- 빨간 글씨는 참고하시고 삭제하세요)</w:t>
      </w:r>
    </w:p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지원동기</w:t>
      </w:r>
      <w:r w:rsidR="00CF3FF5">
        <w:rPr>
          <w:rFonts w:cs="바탕 옛한글" w:hint="eastAsia"/>
          <w:b/>
          <w:szCs w:val="20"/>
        </w:rPr>
        <w:t xml:space="preserve"> </w:t>
      </w:r>
      <w:r w:rsidR="00CF3FF5" w:rsidRPr="00A6279F">
        <w:rPr>
          <w:rFonts w:ascii="굴림체" w:eastAsia="굴림체" w:hAnsi="굴림체" w:hint="eastAsia"/>
          <w:color w:val="FF0000"/>
        </w:rPr>
        <w:t>맞춤형 내용 작성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79412E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 w:hint="eastAsia"/>
                <w:b/>
                <w:szCs w:val="20"/>
              </w:rPr>
              <w:t>아래의 내용을 대표하는 제목 언급</w:t>
            </w:r>
            <w:r w:rsidR="00A56534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ex. </w:t>
            </w:r>
            <w:r w:rsidRPr="007260AD">
              <w:rPr>
                <w:rFonts w:cs="바탕 옛한글" w:hint="eastAsia"/>
                <w:b/>
                <w:szCs w:val="20"/>
              </w:rPr>
              <w:t>VISION</w:t>
            </w:r>
            <w:r w:rsidR="00FD168A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2030 - 선한 영향력을 끼치는 </w:t>
            </w:r>
            <w:r w:rsidR="0079412E">
              <w:rPr>
                <w:rFonts w:cs="바탕 옛한글" w:hint="eastAsia"/>
                <w:b/>
                <w:szCs w:val="20"/>
              </w:rPr>
              <w:t>분석가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="0079412E">
              <w:rPr>
                <w:rFonts w:cs="바탕 옛한글" w:hint="eastAsia"/>
                <w:b/>
                <w:szCs w:val="20"/>
              </w:rPr>
              <w:t>홍길동</w:t>
            </w:r>
            <w:r w:rsidRPr="007260AD">
              <w:rPr>
                <w:rFonts w:cs="바탕 옛한글" w:hint="eastAsia"/>
                <w:b/>
                <w:szCs w:val="20"/>
              </w:rPr>
              <w:t xml:space="preserve"> ]</w:t>
            </w:r>
          </w:p>
        </w:tc>
      </w:tr>
      <w:tr w:rsidR="00E405DB" w:rsidRPr="007260AD" w:rsidTr="007260AD">
        <w:tc>
          <w:tcPr>
            <w:tcW w:w="9264" w:type="dxa"/>
            <w:shd w:val="clear" w:color="auto" w:fill="FFFFFF"/>
          </w:tcPr>
          <w:p w:rsidR="00E405DB" w:rsidRDefault="00E405DB" w:rsidP="007260AD">
            <w:pPr>
              <w:ind w:firstLine="192"/>
              <w:rPr>
                <w:rFonts w:cs="바탕 옛한글"/>
                <w:szCs w:val="20"/>
              </w:rPr>
            </w:pPr>
          </w:p>
          <w:p w:rsidR="0079412E" w:rsidRDefault="00A50C6A" w:rsidP="007260AD">
            <w:pPr>
              <w:ind w:firstLine="192"/>
              <w:rPr>
                <w:rFonts w:cs="바탕 옛한글"/>
                <w:szCs w:val="20"/>
              </w:rPr>
            </w:pPr>
            <w:r w:rsidRPr="00824235">
              <w:rPr>
                <w:rFonts w:hint="eastAsia"/>
                <w:color w:val="FF0000"/>
              </w:rPr>
              <w:t>지원하고자 하는 기업</w:t>
            </w:r>
            <w:r>
              <w:rPr>
                <w:rFonts w:hint="eastAsia"/>
                <w:color w:val="FF0000"/>
              </w:rPr>
              <w:t>의 특징(경영이념, 기업문화, 인재상)과 나의 지원 직무를 기본적으로 확인하고, 지원기업의 직무수행을 위해 본인의 직무관련 경험을 연계해서 지원동기의 자연스러움 전개 및 본인이 해당직무에 딱맞는 적합한 인재임을 강조하고, 철저히 준비한 사례를 제시하는 요령이 필요</w:t>
            </w:r>
          </w:p>
          <w:p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:rsidR="0079412E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  <w:p w:rsidR="0079412E" w:rsidRPr="007260AD" w:rsidRDefault="0079412E" w:rsidP="007260AD">
            <w:pPr>
              <w:ind w:firstLine="192"/>
              <w:rPr>
                <w:rFonts w:cs="바탕 옛한글"/>
                <w:szCs w:val="20"/>
              </w:rPr>
            </w:pPr>
          </w:p>
        </w:tc>
      </w:tr>
    </w:tbl>
    <w:p w:rsidR="00E405DB" w:rsidRPr="007260AD" w:rsidRDefault="00E405DB" w:rsidP="00B1607E">
      <w:pPr>
        <w:rPr>
          <w:rFonts w:cs="바탕 옛한글"/>
          <w:b/>
          <w:szCs w:val="20"/>
        </w:rPr>
      </w:pPr>
    </w:p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입사 후 포부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79412E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E405DB" w:rsidRDefault="00E405DB" w:rsidP="007260AD">
            <w:pPr>
              <w:ind w:firstLineChars="100" w:firstLine="200"/>
            </w:pPr>
          </w:p>
          <w:p w:rsidR="00A50C6A" w:rsidRPr="0006798E" w:rsidRDefault="00A50C6A" w:rsidP="00A50C6A">
            <w:pPr>
              <w:rPr>
                <w:color w:val="FF0000"/>
              </w:rPr>
            </w:pPr>
            <w:r w:rsidRPr="0006798E">
              <w:rPr>
                <w:rFonts w:hint="eastAsia"/>
                <w:color w:val="FF0000"/>
              </w:rPr>
              <w:t xml:space="preserve">IT </w:t>
            </w:r>
            <w:r>
              <w:rPr>
                <w:rFonts w:hint="eastAsia"/>
                <w:color w:val="FF0000"/>
              </w:rPr>
              <w:t>개발자</w:t>
            </w:r>
            <w:r w:rsidRPr="0006798E">
              <w:rPr>
                <w:rFonts w:hint="eastAsia"/>
                <w:color w:val="FF0000"/>
              </w:rPr>
              <w:t>로서 직무상의 지식, 관련 경험, 직무에 대한 열정 등을 지원한 포지션과 어떻게 연계되어 회사발전에 어떻게 구체적으로 기여할 수 있는지를 제시하여야</w:t>
            </w:r>
            <w:r>
              <w:rPr>
                <w:rFonts w:hint="eastAsia"/>
                <w:color w:val="FF0000"/>
              </w:rPr>
              <w:t xml:space="preserve"> 하며, 3~5년 단위 시점별로 자신의 목표(포부)와 비전 등도 아울러 확신에 찬 모습으로 제시</w:t>
            </w: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Default="00A56534" w:rsidP="007260AD">
            <w:pPr>
              <w:ind w:firstLineChars="100" w:firstLine="200"/>
            </w:pPr>
          </w:p>
          <w:p w:rsidR="00A56534" w:rsidRPr="007260AD" w:rsidRDefault="00A56534" w:rsidP="007260AD">
            <w:pPr>
              <w:ind w:firstLineChars="100" w:firstLine="200"/>
            </w:pPr>
          </w:p>
        </w:tc>
      </w:tr>
    </w:tbl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</w:p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직무 관련 경험 및 경력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E405DB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>[</w:t>
            </w:r>
            <w:r w:rsidR="00A56534">
              <w:rPr>
                <w:rFonts w:cs="바탕 옛한글"/>
                <w:b/>
                <w:szCs w:val="20"/>
              </w:rPr>
              <w:t xml:space="preserve"> </w:t>
            </w:r>
            <w:r w:rsidR="00A56534">
              <w:rPr>
                <w:rFonts w:cs="바탕 옛한글" w:hint="eastAsia"/>
                <w:b/>
                <w:szCs w:val="20"/>
              </w:rPr>
              <w:t xml:space="preserve">아래의 내용을 대표하는 제목 언급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IT </w:t>
            </w:r>
            <w:r>
              <w:rPr>
                <w:rFonts w:ascii="굴림체" w:eastAsia="굴림체" w:hAnsi="굴림체" w:cs="바탕 옛한글"/>
                <w:noProof/>
                <w:color w:val="FF0000"/>
              </w:rPr>
              <w:t>직무</w:t>
            </w: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 xml:space="preserve"> 수행능력 역량을 파악하기 위해 IT관련 직무경험(프로젝트+인턴+졸업작품+대학생활)을 수행중심(성과도출)의 스토리텔링식으로 2~3개 소재를 선택하여 IT 개발자나 운영자로 자신의 강점이 보이도록 작성함. 예를 들어 프로젝트 참여 경험을 기술한다면 프로젝트를 하게 된 과정, 이울인 노력, 일의 수행과정의 어려움 극복사례나 문제해결사례, 결과(성과)에 대해 구체적으로 기술함</w:t>
            </w:r>
          </w:p>
          <w:p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</w:p>
          <w:p w:rsidR="00A50C6A" w:rsidRDefault="00A50C6A" w:rsidP="00A50C6A">
            <w:p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아래의 사례 등을 참조하여 본인의 업무수행능력을 객관화된 근거(경험/경력 예시)로 기술함이 목적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문제해결능력 : 선 문제인식과 문제발생시 문제해결능력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긍정적 영향을 끼친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사람과의 관계에서 경청 소통 공감으로 의견을 조율하고 통합하여 합의를 도출한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lastRenderedPageBreak/>
              <w:t>학교생활이나 군데 등에서 IT 개발과 관련된 에피소드 등 작성. 내가 IT를 직업으로 삼고자했던 계기나 동기가 있으면 그것을 에피소드로 서술하고 취업과 연계하여 지원동기까지 부드럽게 연결하여 작성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목표한 일에 대한 열정으로 목적 달성한 사례</w:t>
            </w:r>
          </w:p>
          <w:p w:rsidR="00A50C6A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위기 극복 및 사회 봉사 사례 등</w:t>
            </w:r>
          </w:p>
          <w:p w:rsidR="00A50C6A" w:rsidRPr="00A6279F" w:rsidRDefault="00A50C6A" w:rsidP="00A50C6A">
            <w:pPr>
              <w:numPr>
                <w:ilvl w:val="0"/>
                <w:numId w:val="10"/>
              </w:numPr>
              <w:rPr>
                <w:rFonts w:ascii="굴림체" w:eastAsia="굴림체" w:hAnsi="굴림체" w:cs="바탕 옛한글"/>
                <w:noProof/>
                <w:color w:val="FF0000"/>
              </w:rPr>
            </w:pPr>
            <w:r>
              <w:rPr>
                <w:rFonts w:ascii="굴림체" w:eastAsia="굴림체" w:hAnsi="굴림체" w:cs="바탕 옛한글" w:hint="eastAsia"/>
                <w:noProof/>
                <w:color w:val="FF0000"/>
              </w:rPr>
              <w:t>자신의 강점/경쟁력/차별성을 나타낼 수 있는 사례 등을 기술하여 직무능력역량을 최대 부각</w:t>
            </w:r>
          </w:p>
          <w:p w:rsidR="00E405DB" w:rsidRPr="007260AD" w:rsidRDefault="00E405DB" w:rsidP="00D66118">
            <w:pPr>
              <w:rPr>
                <w:rFonts w:cs="바탕 옛한글"/>
                <w:szCs w:val="20"/>
              </w:rPr>
            </w:pPr>
          </w:p>
        </w:tc>
      </w:tr>
    </w:tbl>
    <w:p w:rsidR="00E405DB" w:rsidRPr="00D34417" w:rsidRDefault="000C2ABD" w:rsidP="00E405DB">
      <w:pPr>
        <w:ind w:firstLineChars="50" w:firstLine="100"/>
        <w:rPr>
          <w:rFonts w:cs="바탕 옛한글"/>
          <w:b/>
          <w:szCs w:val="20"/>
        </w:rPr>
      </w:pPr>
      <w:r>
        <w:rPr>
          <w:rFonts w:cs="바탕 옛한글" w:hint="eastAsia"/>
          <w:b/>
          <w:szCs w:val="20"/>
        </w:rPr>
        <w:lastRenderedPageBreak/>
        <w:t>성장과정</w:t>
      </w:r>
      <w:r w:rsidRPr="000C2ABD">
        <w:rPr>
          <w:rFonts w:cs="바탕 옛한글" w:hint="eastAsia"/>
          <w:color w:val="FF0000"/>
          <w:szCs w:val="20"/>
        </w:rPr>
        <w:t>(</w:t>
      </w:r>
      <w:r w:rsidR="00D34417" w:rsidRPr="000C2ABD">
        <w:rPr>
          <w:rFonts w:cs="바탕 옛한글" w:hint="eastAsia"/>
          <w:color w:val="FF0000"/>
          <w:szCs w:val="20"/>
        </w:rPr>
        <w:t>어렵거나 힘들었던 문제의 상황을 설명하고 어떠한 과정을 거쳐 해결하였는지 설명</w:t>
      </w:r>
      <w:r w:rsidRPr="000C2ABD">
        <w:rPr>
          <w:rFonts w:cs="바탕 옛한글" w:hint="eastAsia"/>
          <w:color w:val="FF0000"/>
          <w:szCs w:val="20"/>
        </w:rPr>
        <w:t>)</w:t>
      </w:r>
    </w:p>
    <w:tbl>
      <w:tblPr>
        <w:tblW w:w="9464" w:type="dxa"/>
        <w:tblLook w:val="04A0" w:firstRow="1" w:lastRow="0" w:firstColumn="1" w:lastColumn="0" w:noHBand="0" w:noVBand="1"/>
      </w:tblPr>
      <w:tblGrid>
        <w:gridCol w:w="9264"/>
        <w:gridCol w:w="200"/>
      </w:tblGrid>
      <w:tr w:rsidR="00EC6F80" w:rsidRPr="007260AD" w:rsidTr="007260AD">
        <w:tc>
          <w:tcPr>
            <w:tcW w:w="9264" w:type="dxa"/>
            <w:gridSpan w:val="2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D34417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D34417">
              <w:rPr>
                <w:rFonts w:cs="바탕 옛한글" w:hint="eastAsia"/>
                <w:b/>
                <w:szCs w:val="20"/>
              </w:rPr>
              <w:t>애피소드를 대표할 제목</w:t>
            </w:r>
            <w:r w:rsidR="00075E8E" w:rsidRPr="007260AD">
              <w:rPr>
                <w:rFonts w:cs="바탕 옛한글" w:hint="eastAsia"/>
                <w:b/>
                <w:szCs w:val="20"/>
              </w:rPr>
              <w:t xml:space="preserve">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rPr>
          <w:gridAfter w:val="1"/>
          <w:wAfter w:w="200" w:type="dxa"/>
        </w:trPr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BB3A9A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단순 성장과정내용보다 성장기중에 겪은 IT 개발직무 관련 경험과 연관된 내용이나 성장 중에 겪은 어려움을 극복한 사례 등을 제시하는 요령 필요</w:t>
            </w:r>
          </w:p>
          <w:p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자신의 성장과정과 경험을 기준으로 긍정적인 부분을 강조하여 작성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하되,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 xml:space="preserve">단, 자신에게 불리한 내용이나 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>회사 운영진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에게 좋지 않게 보일 수 있는 내용은</w:t>
            </w:r>
            <w:r>
              <w:rPr>
                <w:rFonts w:ascii="굴림체" w:eastAsia="굴림체" w:hAnsi="굴림체" w:hint="eastAsia"/>
                <w:color w:val="FF0000"/>
                <w:szCs w:val="20"/>
              </w:rPr>
              <w:t xml:space="preserve"> </w:t>
            </w: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가급적 쓰지 않는 것이 좋음.</w:t>
            </w:r>
          </w:p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E405DB" w:rsidRPr="007260AD" w:rsidRDefault="00075E8E" w:rsidP="007260AD">
            <w:pPr>
              <w:ind w:left="200" w:hangingChars="100" w:hanging="200"/>
              <w:rPr>
                <w:rFonts w:cs="바탕 옛한글"/>
                <w:szCs w:val="20"/>
              </w:rPr>
            </w:pPr>
            <w:r w:rsidRPr="007260AD">
              <w:rPr>
                <w:rFonts w:cs="바탕 옛한글" w:hint="eastAsia"/>
                <w:szCs w:val="20"/>
              </w:rPr>
              <w:t xml:space="preserve"> </w:t>
            </w:r>
          </w:p>
        </w:tc>
        <w:bookmarkStart w:id="0" w:name="_GoBack"/>
        <w:bookmarkEnd w:id="0"/>
      </w:tr>
    </w:tbl>
    <w:p w:rsidR="00E405DB" w:rsidRPr="007260AD" w:rsidRDefault="00E405DB" w:rsidP="00E405DB">
      <w:pPr>
        <w:ind w:firstLineChars="50" w:firstLine="100"/>
        <w:rPr>
          <w:rFonts w:cs="바탕 옛한글"/>
          <w:b/>
          <w:szCs w:val="20"/>
        </w:rPr>
      </w:pPr>
      <w:r w:rsidRPr="007260AD">
        <w:rPr>
          <w:rFonts w:cs="바탕 옛한글" w:hint="eastAsia"/>
          <w:b/>
          <w:szCs w:val="20"/>
        </w:rPr>
        <w:t>성격의 장단점</w:t>
      </w:r>
      <w:r w:rsidR="00D34417">
        <w:rPr>
          <w:rFonts w:cs="바탕 옛한글" w:hint="eastAsia"/>
          <w:b/>
          <w:szCs w:val="20"/>
        </w:rPr>
        <w:t xml:space="preserve">을 보여줄 만한 구체적 사례 </w:t>
      </w:r>
      <w:r w:rsidR="00D34417" w:rsidRPr="00D34417">
        <w:rPr>
          <w:rFonts w:hint="eastAsia"/>
          <w:b/>
          <w:sz w:val="18"/>
          <w:szCs w:val="18"/>
        </w:rPr>
        <w:t>(단점 작성 시, 보완노력 포함)</w:t>
      </w:r>
    </w:p>
    <w:tbl>
      <w:tblPr>
        <w:tblW w:w="9264" w:type="dxa"/>
        <w:tblInd w:w="200" w:type="dxa"/>
        <w:tblLook w:val="04A0" w:firstRow="1" w:lastRow="0" w:firstColumn="1" w:lastColumn="0" w:noHBand="0" w:noVBand="1"/>
      </w:tblPr>
      <w:tblGrid>
        <w:gridCol w:w="9264"/>
      </w:tblGrid>
      <w:tr w:rsidR="00EC6F80" w:rsidRPr="007260AD" w:rsidTr="007260AD">
        <w:tc>
          <w:tcPr>
            <w:tcW w:w="9264" w:type="dxa"/>
            <w:tcBorders>
              <w:top w:val="single" w:sz="12" w:space="0" w:color="auto"/>
            </w:tcBorders>
            <w:shd w:val="clear" w:color="auto" w:fill="F2F2F2"/>
          </w:tcPr>
          <w:p w:rsidR="00E405DB" w:rsidRPr="007260AD" w:rsidRDefault="00E405DB" w:rsidP="00FD168A">
            <w:pPr>
              <w:rPr>
                <w:rFonts w:cs="바탕 옛한글"/>
                <w:b/>
                <w:szCs w:val="20"/>
              </w:rPr>
            </w:pPr>
            <w:r w:rsidRPr="007260AD">
              <w:rPr>
                <w:rFonts w:cs="바탕 옛한글" w:hint="eastAsia"/>
                <w:b/>
                <w:szCs w:val="20"/>
              </w:rPr>
              <w:t xml:space="preserve">[ </w:t>
            </w:r>
            <w:r w:rsidR="009C1B0D" w:rsidRPr="007260AD">
              <w:rPr>
                <w:rFonts w:cs="바탕 옛한글" w:hint="eastAsia"/>
                <w:b/>
                <w:szCs w:val="20"/>
              </w:rPr>
              <w:t xml:space="preserve">항상, 끊임없이, 무언가를 하고 있는 하고잡이 </w:t>
            </w:r>
            <w:r w:rsidRPr="007260AD">
              <w:rPr>
                <w:rFonts w:cs="바탕 옛한글" w:hint="eastAsia"/>
                <w:b/>
                <w:szCs w:val="20"/>
              </w:rPr>
              <w:t>]</w:t>
            </w:r>
          </w:p>
        </w:tc>
      </w:tr>
      <w:tr w:rsidR="00EC6F80" w:rsidRPr="007260AD" w:rsidTr="007260AD">
        <w:tc>
          <w:tcPr>
            <w:tcW w:w="9264" w:type="dxa"/>
            <w:tcBorders>
              <w:bottom w:val="nil"/>
            </w:tcBorders>
            <w:shd w:val="clear" w:color="auto" w:fill="FFFFFF"/>
          </w:tcPr>
          <w:p w:rsidR="00D34417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>
              <w:rPr>
                <w:rFonts w:ascii="굴림체" w:eastAsia="굴림체" w:hAnsi="굴림체" w:hint="eastAsia"/>
                <w:color w:val="FF0000"/>
                <w:szCs w:val="20"/>
              </w:rPr>
              <w:t>장점은 극대화하고 장점 같은 단점 부분은 부족한 점이라고 표현하며, 이를 보완/극복하기 위해 노력하는 행동 사례로 개선 중임을 기술함</w:t>
            </w:r>
          </w:p>
          <w:p w:rsidR="00BB3A9A" w:rsidRPr="00A6279F" w:rsidRDefault="00BB3A9A" w:rsidP="00BB3A9A">
            <w:pPr>
              <w:rPr>
                <w:rFonts w:ascii="굴림체" w:eastAsia="굴림체" w:hAnsi="굴림체"/>
                <w:color w:val="FF0000"/>
                <w:szCs w:val="20"/>
              </w:rPr>
            </w:pPr>
            <w:r w:rsidRPr="00A6279F">
              <w:rPr>
                <w:rFonts w:ascii="굴림체" w:eastAsia="굴림체" w:hAnsi="굴림체" w:hint="eastAsia"/>
                <w:color w:val="FF0000"/>
                <w:szCs w:val="20"/>
              </w:rPr>
              <w:t>성장 과정과 초중고 시절의 자신의 성격을 장점(성실함, 리더쉽, 일의 몰입력, 한가지 일에 매달리면 그 일을 해결할 때까지 끝까지 해결 하고자 하는 끈기와 열정 등 자신의 장점을 부각 시키면서 그것으로 인해 주변을 조금 소홀히 하는 부분이 있다 라고 단점을 살짝 보여 주는 것이 좋다) 위주로 보여주는 것이 좋다</w:t>
            </w:r>
          </w:p>
          <w:p w:rsidR="00D34417" w:rsidRPr="007260AD" w:rsidRDefault="00D34417" w:rsidP="00D34417">
            <w:pPr>
              <w:ind w:firstLineChars="96" w:firstLine="192"/>
              <w:rPr>
                <w:rFonts w:cs="바탕 옛한글"/>
                <w:szCs w:val="20"/>
              </w:rPr>
            </w:pPr>
          </w:p>
          <w:p w:rsidR="00E405DB" w:rsidRPr="007260AD" w:rsidRDefault="00471A89" w:rsidP="007260AD">
            <w:pPr>
              <w:ind w:leftChars="50" w:left="100" w:firstLineChars="50" w:firstLine="100"/>
              <w:rPr>
                <w:rFonts w:cs="바탕 옛한글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17145</wp:posOffset>
                      </wp:positionV>
                      <wp:extent cx="6294755" cy="770890"/>
                      <wp:effectExtent l="0" t="0" r="0" b="0"/>
                      <wp:wrapNone/>
                      <wp:docPr id="11" name="Text Box 6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94755" cy="7708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05DE5" w:rsidRPr="00CE7334" w:rsidRDefault="00805DE5" w:rsidP="00BB3A9A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CE7334">
                                    <w:rPr>
                                      <w:rFonts w:hint="eastAsia"/>
                                      <w:color w:val="FF0000"/>
                                    </w:rPr>
                                    <w:t>※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자기소개서는 분야와 업종에 맞추어 작성해야 하며, 본인이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맞춤형 인재임을 갈망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하며 간단 명료하게 작성하되 과장되지 않고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솔직하게 작성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 xml:space="preserve">해야 하며, 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  <w:u w:val="single"/>
                                    </w:rPr>
                                    <w:t>제목은 고유명사, 상징숫자, 공격은유표현법</w:t>
                                  </w:r>
                                  <w:r w:rsidRPr="00C25860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을 사용을 피</w:t>
                                  </w:r>
                                  <w:r w:rsidRPr="00CE7334"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하여 작성해야 한다</w:t>
                                  </w:r>
                                  <w:r>
                                    <w:rPr>
                                      <w:rFonts w:ascii="굴림체" w:eastAsia="굴림체" w:hAnsi="굴림체" w:hint="eastAsia"/>
                                      <w:color w:val="FF0000"/>
                                    </w:rPr>
                                    <w:t>(이 부분은 삭제).</w:t>
                                  </w:r>
                                </w:p>
                                <w:p w:rsidR="00805DE5" w:rsidRPr="00111EE8" w:rsidRDefault="00805DE5" w:rsidP="00BB3A9A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679" o:spid="_x0000_s1118" type="#_x0000_t202" style="position:absolute;left:0;text-align:left;margin-left:.25pt;margin-top:1.35pt;width:495.65pt;height:60.7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" strokecolor="red">
                      <v:textbox>
                        <w:txbxContent>
                          <w:p w:rsidR="00805DE5" w:rsidRPr="00CE7334" w:rsidRDefault="00805DE5" w:rsidP="00BB3A9A">
                            <w:pPr>
                              <w:rPr>
                                <w:color w:val="FF0000"/>
                              </w:rPr>
                            </w:pPr>
                            <w:r w:rsidRPr="00CE7334">
                              <w:rPr>
                                <w:rFonts w:hint="eastAsia"/>
                                <w:color w:val="FF0000"/>
                              </w:rPr>
                              <w:t>※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자기소개서는 분야와 업종에 맞추어 작성해야 하며, 본인이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맞춤형 인재임을 갈망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하며 간단 명료하게 작성하되 과장되지 않고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솔직하게 작성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해야 하며,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제목은 고유명사, 상징숫자, 공격은유표현법</w:t>
                            </w:r>
                            <w:r w:rsidRPr="00C2586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을 사용을 피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하여 작성해야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:rsidR="00805DE5" w:rsidRPr="00111EE8" w:rsidRDefault="00805DE5" w:rsidP="00BB3A9A"/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:rsidR="00E405DB" w:rsidRDefault="00E405DB" w:rsidP="00CB6EDC">
      <w:pPr>
        <w:rPr>
          <w:rFonts w:cs="바탕 옛한글"/>
          <w:b/>
          <w:szCs w:val="20"/>
        </w:rPr>
      </w:pPr>
    </w:p>
    <w:p w:rsidR="00BB3A9A" w:rsidRDefault="00BB3A9A" w:rsidP="00CB6EDC">
      <w:pPr>
        <w:rPr>
          <w:rFonts w:cs="바탕 옛한글"/>
          <w:b/>
          <w:szCs w:val="20"/>
        </w:rPr>
      </w:pPr>
    </w:p>
    <w:p w:rsidR="00BB3A9A" w:rsidRDefault="00BB3A9A" w:rsidP="00CB6EDC">
      <w:pPr>
        <w:rPr>
          <w:rFonts w:cs="바탕 옛한글"/>
          <w:b/>
          <w:szCs w:val="20"/>
        </w:rPr>
      </w:pPr>
    </w:p>
    <w:p w:rsidR="00BB3A9A" w:rsidRDefault="00BB3A9A" w:rsidP="00CB6EDC">
      <w:pPr>
        <w:rPr>
          <w:rFonts w:cs="바탕 옛한글"/>
          <w:b/>
          <w:szCs w:val="20"/>
        </w:rPr>
      </w:pPr>
    </w:p>
    <w:p w:rsidR="00BB3A9A" w:rsidRDefault="00BB3A9A" w:rsidP="00BB3A9A">
      <w:pPr>
        <w:jc w:val="center"/>
        <w:rPr>
          <w:rFonts w:hAnsi="굴림"/>
          <w:b/>
        </w:rPr>
      </w:pPr>
      <w:r w:rsidRPr="001F34FD">
        <w:rPr>
          <w:rFonts w:hAnsi="굴림" w:hint="eastAsia"/>
          <w:b/>
        </w:rPr>
        <w:t>지원서 상의 모든 기재사항은 사실과 다름이 없음을 확인합니다.</w:t>
      </w:r>
    </w:p>
    <w:p w:rsidR="00BB3A9A" w:rsidRPr="00ED4F96" w:rsidRDefault="00BB3A9A" w:rsidP="00BB3A9A">
      <w:pPr>
        <w:jc w:val="center"/>
        <w:rPr>
          <w:rFonts w:hAnsi="굴림" w:cs="Arial"/>
          <w:b/>
        </w:rPr>
      </w:pPr>
    </w:p>
    <w:p w:rsidR="00BB3A9A" w:rsidRDefault="00BB3A9A" w:rsidP="00BB3A9A">
      <w:pPr>
        <w:jc w:val="right"/>
        <w:rPr>
          <w:rFonts w:hAnsi="굴림" w:cs="Arial"/>
          <w:b/>
        </w:rPr>
      </w:pPr>
    </w:p>
    <w:p w:rsidR="00BB3A9A" w:rsidRDefault="00BB3A9A" w:rsidP="00BB3A9A">
      <w:pPr>
        <w:jc w:val="right"/>
        <w:rPr>
          <w:rFonts w:hAnsi="굴림" w:cs="Arial"/>
          <w:b/>
          <w:bCs/>
        </w:rPr>
      </w:pPr>
      <w:r w:rsidRPr="001F34FD">
        <w:rPr>
          <w:rFonts w:hAnsi="굴림" w:cs="Arial" w:hint="eastAsia"/>
          <w:b/>
        </w:rPr>
        <w:t>작성일 :</w:t>
      </w:r>
      <w:r>
        <w:rPr>
          <w:rFonts w:hAnsi="굴림" w:cs="Arial" w:hint="eastAsia"/>
          <w:b/>
          <w:bCs/>
        </w:rPr>
        <w:t xml:space="preserve"> 202</w:t>
      </w:r>
      <w:r w:rsidR="00A349DB">
        <w:rPr>
          <w:rFonts w:hAnsi="굴림" w:cs="Arial"/>
          <w:b/>
          <w:bCs/>
        </w:rPr>
        <w:t>22</w:t>
      </w:r>
      <w:r w:rsidRPr="001F34FD">
        <w:rPr>
          <w:rFonts w:hAnsi="굴림" w:cs="Arial" w:hint="eastAsia"/>
          <w:b/>
          <w:bCs/>
        </w:rPr>
        <w:t>년</w:t>
      </w:r>
      <w:r>
        <w:rPr>
          <w:rFonts w:hAnsi="굴림" w:cs="Arial" w:hint="eastAsia"/>
          <w:b/>
          <w:bCs/>
        </w:rPr>
        <w:t xml:space="preserve"> 0</w:t>
      </w:r>
      <w:r w:rsidR="00A349DB">
        <w:rPr>
          <w:rFonts w:hAnsi="굴림" w:cs="Arial"/>
          <w:b/>
          <w:bCs/>
        </w:rPr>
        <w:t>8</w:t>
      </w:r>
      <w:r w:rsidRPr="001F34FD">
        <w:rPr>
          <w:rFonts w:hAnsi="굴림" w:cs="Arial" w:hint="eastAsia"/>
          <w:b/>
          <w:bCs/>
        </w:rPr>
        <w:t>월</w:t>
      </w:r>
      <w:r>
        <w:rPr>
          <w:rFonts w:hAnsi="굴림" w:cs="Arial" w:hint="eastAsia"/>
          <w:b/>
          <w:bCs/>
        </w:rPr>
        <w:t xml:space="preserve"> </w:t>
      </w:r>
      <w:r w:rsidR="00A349DB">
        <w:rPr>
          <w:rFonts w:hAnsi="굴림" w:cs="Arial"/>
          <w:b/>
          <w:bCs/>
        </w:rPr>
        <w:t>17</w:t>
      </w:r>
      <w:r w:rsidRPr="001F34FD">
        <w:rPr>
          <w:rFonts w:hAnsi="굴림" w:cs="Arial" w:hint="eastAsia"/>
          <w:b/>
          <w:bCs/>
        </w:rPr>
        <w:t xml:space="preserve">일 </w:t>
      </w:r>
    </w:p>
    <w:p w:rsidR="00BB3A9A" w:rsidRPr="00BB3A9A" w:rsidRDefault="00BB3A9A" w:rsidP="00BB3A9A">
      <w:pPr>
        <w:jc w:val="right"/>
      </w:pPr>
      <w:r w:rsidRPr="001F34FD">
        <w:rPr>
          <w:rFonts w:hAnsi="굴림" w:cs="Arial" w:hint="eastAsia"/>
          <w:b/>
          <w:bCs/>
        </w:rPr>
        <w:t xml:space="preserve">작성자 : </w:t>
      </w:r>
      <w:r>
        <w:rPr>
          <w:rFonts w:hAnsi="굴림" w:cs="Arial" w:hint="eastAsia"/>
          <w:b/>
          <w:bCs/>
        </w:rPr>
        <w:t>홍 길 동 (인)</w:t>
      </w:r>
    </w:p>
    <w:sectPr w:rsidR="00BB3A9A" w:rsidRPr="00BB3A9A" w:rsidSect="000E5972">
      <w:pgSz w:w="11906" w:h="16838" w:code="9"/>
      <w:pgMar w:top="1418" w:right="1418" w:bottom="1440" w:left="1418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42AD" w:rsidRDefault="000B42AD" w:rsidP="00507B30">
      <w:r>
        <w:separator/>
      </w:r>
    </w:p>
  </w:endnote>
  <w:endnote w:type="continuationSeparator" w:id="0">
    <w:p w:rsidR="000B42AD" w:rsidRDefault="000B42AD" w:rsidP="00507B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 옛한글">
    <w:charset w:val="81"/>
    <w:family w:val="roman"/>
    <w:pitch w:val="variable"/>
    <w:sig w:usb0="B00002AF" w:usb1="7FD77CFB" w:usb2="0000003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42AD" w:rsidRDefault="000B42AD" w:rsidP="00507B30">
      <w:r>
        <w:separator/>
      </w:r>
    </w:p>
  </w:footnote>
  <w:footnote w:type="continuationSeparator" w:id="0">
    <w:p w:rsidR="000B42AD" w:rsidRDefault="000B42AD" w:rsidP="00507B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829EB"/>
    <w:multiLevelType w:val="hybridMultilevel"/>
    <w:tmpl w:val="ABB84586"/>
    <w:lvl w:ilvl="0" w:tplc="E23A4D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13214F"/>
    <w:multiLevelType w:val="multilevel"/>
    <w:tmpl w:val="219E0F7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8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" w15:restartNumberingAfterBreak="0">
    <w:nsid w:val="0D714A6E"/>
    <w:multiLevelType w:val="hybridMultilevel"/>
    <w:tmpl w:val="487C3C14"/>
    <w:lvl w:ilvl="0" w:tplc="1516700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D0011F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81C87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3F04E3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11E9AB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57EA7A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E207D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E105EF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626B4E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" w15:restartNumberingAfterBreak="0">
    <w:nsid w:val="1DCC4275"/>
    <w:multiLevelType w:val="hybridMultilevel"/>
    <w:tmpl w:val="BD9A300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313A2EF1"/>
    <w:multiLevelType w:val="hybridMultilevel"/>
    <w:tmpl w:val="8DFECF8E"/>
    <w:lvl w:ilvl="0" w:tplc="56208F5E">
      <w:numFmt w:val="bullet"/>
      <w:lvlText w:val="-"/>
      <w:lvlJc w:val="left"/>
      <w:pPr>
        <w:ind w:left="760" w:hanging="36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40B363D"/>
    <w:multiLevelType w:val="hybridMultilevel"/>
    <w:tmpl w:val="EE62AD6C"/>
    <w:lvl w:ilvl="0" w:tplc="AA8C4DD2">
      <w:start w:val="2020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바탕 옛한글" w:hint="eastAsia"/>
      </w:rPr>
    </w:lvl>
    <w:lvl w:ilvl="1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6" w15:restartNumberingAfterBreak="0">
    <w:nsid w:val="579B1D6E"/>
    <w:multiLevelType w:val="hybridMultilevel"/>
    <w:tmpl w:val="8CF8AD30"/>
    <w:lvl w:ilvl="0" w:tplc="8CBA27A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3E25594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4AAEB34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B54A822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7F4D89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C122D8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C74FD8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E90A18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A09FF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7" w15:restartNumberingAfterBreak="0">
    <w:nsid w:val="61E2708A"/>
    <w:multiLevelType w:val="hybridMultilevel"/>
    <w:tmpl w:val="A39C02C4"/>
    <w:lvl w:ilvl="0" w:tplc="3D5694C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D1A4685"/>
    <w:multiLevelType w:val="hybridMultilevel"/>
    <w:tmpl w:val="29364A98"/>
    <w:lvl w:ilvl="0" w:tplc="0554DA5A">
      <w:start w:val="3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9" w15:restartNumberingAfterBreak="0">
    <w:nsid w:val="785C3A6F"/>
    <w:multiLevelType w:val="multilevel"/>
    <w:tmpl w:val="F54AA866"/>
    <w:lvl w:ilvl="0">
      <w:start w:val="2015"/>
      <w:numFmt w:val="decimal"/>
      <w:lvlText w:val="%1"/>
      <w:lvlJc w:val="left"/>
      <w:pPr>
        <w:ind w:left="768" w:hanging="768"/>
      </w:pPr>
      <w:rPr>
        <w:rFonts w:hint="eastAsia"/>
      </w:rPr>
    </w:lvl>
    <w:lvl w:ilvl="1">
      <w:start w:val="1"/>
      <w:numFmt w:val="decimalZero"/>
      <w:lvlText w:val="%1.%2"/>
      <w:lvlJc w:val="left"/>
      <w:pPr>
        <w:ind w:left="768" w:hanging="76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68" w:hanging="76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68" w:hanging="76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0" w15:restartNumberingAfterBreak="0">
    <w:nsid w:val="7B442D51"/>
    <w:multiLevelType w:val="hybridMultilevel"/>
    <w:tmpl w:val="6D885A7E"/>
    <w:lvl w:ilvl="0" w:tplc="56208F5E">
      <w:numFmt w:val="bullet"/>
      <w:lvlText w:val="-"/>
      <w:lvlJc w:val="left"/>
      <w:pPr>
        <w:ind w:left="400" w:hanging="40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9"/>
  </w:num>
  <w:num w:numId="5">
    <w:abstractNumId w:val="4"/>
  </w:num>
  <w:num w:numId="6">
    <w:abstractNumId w:val="6"/>
  </w:num>
  <w:num w:numId="7">
    <w:abstractNumId w:val="2"/>
  </w:num>
  <w:num w:numId="8">
    <w:abstractNumId w:val="3"/>
  </w:num>
  <w:num w:numId="9">
    <w:abstractNumId w:val="8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0"/>
  <w:bordersDoNotSurroundHeader/>
  <w:bordersDoNotSurroundFooter/>
  <w:attachedTemplate r:id="rId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ABF"/>
    <w:rsid w:val="00001B13"/>
    <w:rsid w:val="00012858"/>
    <w:rsid w:val="00014C4F"/>
    <w:rsid w:val="000164C7"/>
    <w:rsid w:val="0003202B"/>
    <w:rsid w:val="000436BA"/>
    <w:rsid w:val="00075E8E"/>
    <w:rsid w:val="00085201"/>
    <w:rsid w:val="000A575D"/>
    <w:rsid w:val="000B42AD"/>
    <w:rsid w:val="000C2ABD"/>
    <w:rsid w:val="000C44FF"/>
    <w:rsid w:val="000D128D"/>
    <w:rsid w:val="000D5F1B"/>
    <w:rsid w:val="000E5972"/>
    <w:rsid w:val="000F7A34"/>
    <w:rsid w:val="00113C64"/>
    <w:rsid w:val="001149DB"/>
    <w:rsid w:val="00116040"/>
    <w:rsid w:val="00122733"/>
    <w:rsid w:val="00124BEF"/>
    <w:rsid w:val="00132B93"/>
    <w:rsid w:val="001538A3"/>
    <w:rsid w:val="00175B15"/>
    <w:rsid w:val="00183B08"/>
    <w:rsid w:val="00194938"/>
    <w:rsid w:val="001D5C15"/>
    <w:rsid w:val="001D6AF7"/>
    <w:rsid w:val="001E0130"/>
    <w:rsid w:val="001E3744"/>
    <w:rsid w:val="001F4DA4"/>
    <w:rsid w:val="00217D30"/>
    <w:rsid w:val="002237B8"/>
    <w:rsid w:val="0023484D"/>
    <w:rsid w:val="00236E3C"/>
    <w:rsid w:val="002407A5"/>
    <w:rsid w:val="0026065B"/>
    <w:rsid w:val="00260844"/>
    <w:rsid w:val="002900FC"/>
    <w:rsid w:val="002A20DC"/>
    <w:rsid w:val="002A6F1F"/>
    <w:rsid w:val="002B027F"/>
    <w:rsid w:val="002B0FB2"/>
    <w:rsid w:val="002B762A"/>
    <w:rsid w:val="002C21ED"/>
    <w:rsid w:val="002D0C74"/>
    <w:rsid w:val="002D27F3"/>
    <w:rsid w:val="002E0E55"/>
    <w:rsid w:val="002E102B"/>
    <w:rsid w:val="002F0BDC"/>
    <w:rsid w:val="0030203C"/>
    <w:rsid w:val="00303084"/>
    <w:rsid w:val="003037B5"/>
    <w:rsid w:val="00321946"/>
    <w:rsid w:val="003335E3"/>
    <w:rsid w:val="003528B3"/>
    <w:rsid w:val="003531BB"/>
    <w:rsid w:val="00354DC7"/>
    <w:rsid w:val="00365ED6"/>
    <w:rsid w:val="003670B1"/>
    <w:rsid w:val="003930BC"/>
    <w:rsid w:val="003C7E1D"/>
    <w:rsid w:val="003E53D1"/>
    <w:rsid w:val="003F7839"/>
    <w:rsid w:val="00411FEA"/>
    <w:rsid w:val="00431995"/>
    <w:rsid w:val="004503A9"/>
    <w:rsid w:val="004517F7"/>
    <w:rsid w:val="00454A18"/>
    <w:rsid w:val="0045752E"/>
    <w:rsid w:val="00465ABF"/>
    <w:rsid w:val="00471A89"/>
    <w:rsid w:val="004777F1"/>
    <w:rsid w:val="00481C2F"/>
    <w:rsid w:val="004A279B"/>
    <w:rsid w:val="004A59F9"/>
    <w:rsid w:val="00507B30"/>
    <w:rsid w:val="00507CD3"/>
    <w:rsid w:val="00516416"/>
    <w:rsid w:val="00530EC4"/>
    <w:rsid w:val="0053481C"/>
    <w:rsid w:val="00537795"/>
    <w:rsid w:val="005772BB"/>
    <w:rsid w:val="00590F31"/>
    <w:rsid w:val="005E298B"/>
    <w:rsid w:val="005E4C06"/>
    <w:rsid w:val="0062132C"/>
    <w:rsid w:val="00633F96"/>
    <w:rsid w:val="00652D40"/>
    <w:rsid w:val="006547E4"/>
    <w:rsid w:val="006571D9"/>
    <w:rsid w:val="006628C0"/>
    <w:rsid w:val="006715CF"/>
    <w:rsid w:val="00672553"/>
    <w:rsid w:val="00683472"/>
    <w:rsid w:val="006964FF"/>
    <w:rsid w:val="006B5F93"/>
    <w:rsid w:val="006D3A1B"/>
    <w:rsid w:val="006F7FEF"/>
    <w:rsid w:val="00711AF3"/>
    <w:rsid w:val="007206C4"/>
    <w:rsid w:val="007260AD"/>
    <w:rsid w:val="00743D1E"/>
    <w:rsid w:val="0075499A"/>
    <w:rsid w:val="00767961"/>
    <w:rsid w:val="00777E75"/>
    <w:rsid w:val="0079412E"/>
    <w:rsid w:val="007B4C17"/>
    <w:rsid w:val="007B58B3"/>
    <w:rsid w:val="00805DE5"/>
    <w:rsid w:val="00816A4D"/>
    <w:rsid w:val="00853569"/>
    <w:rsid w:val="00857CAF"/>
    <w:rsid w:val="00864153"/>
    <w:rsid w:val="008860C5"/>
    <w:rsid w:val="008969E8"/>
    <w:rsid w:val="008D2EF8"/>
    <w:rsid w:val="008F1733"/>
    <w:rsid w:val="008F49FC"/>
    <w:rsid w:val="0091272A"/>
    <w:rsid w:val="00915E4B"/>
    <w:rsid w:val="00923F61"/>
    <w:rsid w:val="0092439B"/>
    <w:rsid w:val="0092508C"/>
    <w:rsid w:val="00932A9A"/>
    <w:rsid w:val="009332FE"/>
    <w:rsid w:val="00942D54"/>
    <w:rsid w:val="0094392A"/>
    <w:rsid w:val="00946662"/>
    <w:rsid w:val="00962E2A"/>
    <w:rsid w:val="00963A94"/>
    <w:rsid w:val="00987140"/>
    <w:rsid w:val="00991CDD"/>
    <w:rsid w:val="00994441"/>
    <w:rsid w:val="009B29C8"/>
    <w:rsid w:val="009C1B0D"/>
    <w:rsid w:val="009C3E3C"/>
    <w:rsid w:val="009C56CD"/>
    <w:rsid w:val="009D1997"/>
    <w:rsid w:val="009D705A"/>
    <w:rsid w:val="009F2CB2"/>
    <w:rsid w:val="009F489A"/>
    <w:rsid w:val="00A10AE2"/>
    <w:rsid w:val="00A349DB"/>
    <w:rsid w:val="00A36108"/>
    <w:rsid w:val="00A50C6A"/>
    <w:rsid w:val="00A56534"/>
    <w:rsid w:val="00A70918"/>
    <w:rsid w:val="00A71E2B"/>
    <w:rsid w:val="00A819F3"/>
    <w:rsid w:val="00A917B7"/>
    <w:rsid w:val="00AA0730"/>
    <w:rsid w:val="00AC7522"/>
    <w:rsid w:val="00B06290"/>
    <w:rsid w:val="00B1607E"/>
    <w:rsid w:val="00B1684F"/>
    <w:rsid w:val="00B20D15"/>
    <w:rsid w:val="00B302B2"/>
    <w:rsid w:val="00B32B07"/>
    <w:rsid w:val="00B44BCF"/>
    <w:rsid w:val="00B50CC7"/>
    <w:rsid w:val="00B5189A"/>
    <w:rsid w:val="00B83F8D"/>
    <w:rsid w:val="00B95620"/>
    <w:rsid w:val="00BB0D46"/>
    <w:rsid w:val="00BB3A9A"/>
    <w:rsid w:val="00BB656C"/>
    <w:rsid w:val="00BC1741"/>
    <w:rsid w:val="00BD3B9D"/>
    <w:rsid w:val="00BE5889"/>
    <w:rsid w:val="00BF4973"/>
    <w:rsid w:val="00C14E97"/>
    <w:rsid w:val="00C31E55"/>
    <w:rsid w:val="00C33E15"/>
    <w:rsid w:val="00C506CA"/>
    <w:rsid w:val="00C63B36"/>
    <w:rsid w:val="00C75101"/>
    <w:rsid w:val="00C819B0"/>
    <w:rsid w:val="00C912FA"/>
    <w:rsid w:val="00CB6EDC"/>
    <w:rsid w:val="00CC1219"/>
    <w:rsid w:val="00CD01FC"/>
    <w:rsid w:val="00CD0FC7"/>
    <w:rsid w:val="00CE2749"/>
    <w:rsid w:val="00CE44BE"/>
    <w:rsid w:val="00CE7736"/>
    <w:rsid w:val="00CF3FF5"/>
    <w:rsid w:val="00CF689E"/>
    <w:rsid w:val="00D0651E"/>
    <w:rsid w:val="00D10E15"/>
    <w:rsid w:val="00D222A2"/>
    <w:rsid w:val="00D23F5A"/>
    <w:rsid w:val="00D323D4"/>
    <w:rsid w:val="00D34417"/>
    <w:rsid w:val="00D34727"/>
    <w:rsid w:val="00D66118"/>
    <w:rsid w:val="00D762FE"/>
    <w:rsid w:val="00D82136"/>
    <w:rsid w:val="00DC6A5F"/>
    <w:rsid w:val="00DE468E"/>
    <w:rsid w:val="00E32ED6"/>
    <w:rsid w:val="00E405DB"/>
    <w:rsid w:val="00E45338"/>
    <w:rsid w:val="00E5305A"/>
    <w:rsid w:val="00E62929"/>
    <w:rsid w:val="00E76201"/>
    <w:rsid w:val="00E91FA2"/>
    <w:rsid w:val="00E931C4"/>
    <w:rsid w:val="00E9402B"/>
    <w:rsid w:val="00EA4AC4"/>
    <w:rsid w:val="00EC1D2C"/>
    <w:rsid w:val="00EC6F80"/>
    <w:rsid w:val="00EC78B5"/>
    <w:rsid w:val="00ED1330"/>
    <w:rsid w:val="00ED2755"/>
    <w:rsid w:val="00EE669E"/>
    <w:rsid w:val="00EF1009"/>
    <w:rsid w:val="00EF18E3"/>
    <w:rsid w:val="00F1603C"/>
    <w:rsid w:val="00F17F2F"/>
    <w:rsid w:val="00F2590A"/>
    <w:rsid w:val="00F53C1B"/>
    <w:rsid w:val="00F60D7C"/>
    <w:rsid w:val="00F97455"/>
    <w:rsid w:val="00FB0B78"/>
    <w:rsid w:val="00FB4524"/>
    <w:rsid w:val="00FD168A"/>
    <w:rsid w:val="00FF5158"/>
    <w:rsid w:val="00FF6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6198D40-87BF-438F-B747-DA9DFEA97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752E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24BE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124BEF"/>
    <w:rPr>
      <w:sz w:val="18"/>
      <w:szCs w:val="18"/>
    </w:rPr>
  </w:style>
  <w:style w:type="character" w:customStyle="1" w:styleId="Char">
    <w:name w:val="풍선 도움말 텍스트 Char"/>
    <w:link w:val="a4"/>
    <w:uiPriority w:val="99"/>
    <w:semiHidden/>
    <w:rsid w:val="00124BEF"/>
    <w:rPr>
      <w:rFonts w:ascii="맑은 고딕" w:eastAsia="맑은 고딕" w:hAnsi="맑은 고딕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124BEF"/>
    <w:pPr>
      <w:ind w:leftChars="400" w:left="800"/>
    </w:pPr>
  </w:style>
  <w:style w:type="character" w:styleId="a6">
    <w:name w:val="Hyperlink"/>
    <w:uiPriority w:val="99"/>
    <w:unhideWhenUsed/>
    <w:rsid w:val="00124BEF"/>
    <w:rPr>
      <w:color w:val="0000FF"/>
      <w:u w:val="single"/>
    </w:rPr>
  </w:style>
  <w:style w:type="paragraph" w:styleId="a7">
    <w:name w:val="header"/>
    <w:basedOn w:val="a"/>
    <w:link w:val="Char0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507B30"/>
  </w:style>
  <w:style w:type="paragraph" w:styleId="a8">
    <w:name w:val="footer"/>
    <w:basedOn w:val="a"/>
    <w:link w:val="Char1"/>
    <w:uiPriority w:val="99"/>
    <w:unhideWhenUsed/>
    <w:rsid w:val="00507B3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507B30"/>
  </w:style>
  <w:style w:type="paragraph" w:customStyle="1" w:styleId="a9">
    <w:name w:val="바탕글"/>
    <w:rsid w:val="00743D1E"/>
    <w:pPr>
      <w:widowControl w:val="0"/>
      <w:wordWrap w:val="0"/>
      <w:autoSpaceDE w:val="0"/>
      <w:autoSpaceDN w:val="0"/>
      <w:jc w:val="both"/>
    </w:pPr>
    <w:rPr>
      <w:color w:val="000000"/>
      <w:kern w:val="2"/>
      <w:szCs w:val="22"/>
    </w:rPr>
  </w:style>
  <w:style w:type="paragraph" w:styleId="aa">
    <w:name w:val="Normal (Web)"/>
    <w:basedOn w:val="a"/>
    <w:uiPriority w:val="99"/>
    <w:rsid w:val="006D3A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97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4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xxx/xxx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github.com/&#48376;&#51064;git&#51452;&#49548;%20" TargetMode="External"/><Relationship Id="rId14" Type="http://schemas.openxmlformats.org/officeDocument/2006/relationships/hyperlink" Target="https://youtu.be/XXX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webPro\&#52712;&#50629;\&#50937;_&#51060;&#47141;&#49436;_&#44368;&#50977;&#51060;&#49688;&#44592;&#49696;&#45236;&#50669;&#49436;_&#54252;&#53944;&#54260;&#47532;&#50724;_&#51088;&#49548;&#49436;1.dotx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17AA21-0C58-48F3-AE61-D83F0CF64C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웹_이력서_교육이수기술내역서_포트폴리오_자소서1.dotx</Template>
  <TotalTime>100</TotalTime>
  <Pages>1</Pages>
  <Words>1419</Words>
  <Characters>8093</Characters>
  <Application>Microsoft Office Word</Application>
  <DocSecurity>0</DocSecurity>
  <Lines>67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9494</CharactersWithSpaces>
  <SharedDoc>false</SharedDoc>
  <HLinks>
    <vt:vector size="12" baseType="variant">
      <vt:variant>
        <vt:i4>8126567</vt:i4>
      </vt:variant>
      <vt:variant>
        <vt:i4>3</vt:i4>
      </vt:variant>
      <vt:variant>
        <vt:i4>0</vt:i4>
      </vt:variant>
      <vt:variant>
        <vt:i4>5</vt:i4>
      </vt:variant>
      <vt:variant>
        <vt:lpwstr>https://github.com/XXX/xxxx</vt:lpwstr>
      </vt:variant>
      <vt:variant>
        <vt:lpwstr/>
      </vt:variant>
      <vt:variant>
        <vt:i4>8126567</vt:i4>
      </vt:variant>
      <vt:variant>
        <vt:i4>0</vt:i4>
      </vt:variant>
      <vt:variant>
        <vt:i4>0</vt:i4>
      </vt:variant>
      <vt:variant>
        <vt:i4>5</vt:i4>
      </vt:variant>
      <vt:variant>
        <vt:lpwstr>https://github.com/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user</cp:lastModifiedBy>
  <cp:revision>9</cp:revision>
  <dcterms:created xsi:type="dcterms:W3CDTF">2022-07-07T12:40:00Z</dcterms:created>
  <dcterms:modified xsi:type="dcterms:W3CDTF">2022-07-08T02:02:00Z</dcterms:modified>
</cp:coreProperties>
</file>