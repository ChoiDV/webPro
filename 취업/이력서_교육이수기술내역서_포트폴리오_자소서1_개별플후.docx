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2A6F1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2F0B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="002B762A">
              <w:rPr>
                <w:rFonts w:cs="바탕 옛한글" w:hint="eastAsia"/>
                <w:b/>
                <w:szCs w:val="20"/>
              </w:rPr>
              <w:t>(877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2B762A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</w:t>
            </w:r>
            <w:r>
              <w:rPr>
                <w:rFonts w:cs="바탕 옛한글"/>
                <w:szCs w:val="20"/>
              </w:rPr>
              <w:t xml:space="preserve">JAVA) </w:t>
            </w:r>
            <w:r>
              <w:rPr>
                <w:rFonts w:cs="바탕 옛한글" w:hint="eastAsia"/>
                <w:szCs w:val="20"/>
              </w:rPr>
              <w:t>개발자 양성과 정보처리산업기사 취득과정</w:t>
            </w:r>
          </w:p>
          <w:p w:rsidR="00932A9A" w:rsidRPr="007260AD" w:rsidRDefault="002B762A" w:rsidP="002B762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[메가스터디</w:t>
            </w:r>
            <w:r>
              <w:rPr>
                <w:rFonts w:cs="바탕 옛한글"/>
                <w:szCs w:val="20"/>
              </w:rPr>
              <w:t>IT</w:t>
            </w:r>
            <w:r>
              <w:rPr>
                <w:rFonts w:cs="바탕 옛한글" w:hint="eastAsia"/>
                <w:szCs w:val="20"/>
              </w:rPr>
              <w:t xml:space="preserve">아카데미 </w:t>
            </w:r>
            <w:r>
              <w:rPr>
                <w:rFonts w:cs="바탕 옛한글"/>
                <w:szCs w:val="20"/>
              </w:rPr>
              <w:t>강남</w:t>
            </w:r>
            <w:r>
              <w:rPr>
                <w:rFonts w:cs="바탕 옛한글" w:hint="eastAsia"/>
                <w:szCs w:val="20"/>
              </w:rPr>
              <w:t>캠퍼스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>D, Visual Studio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963A94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lastRenderedPageBreak/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F60D7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F60D7C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10</w:t>
            </w:r>
            <w:r w:rsidR="00F60D7C">
              <w:rPr>
                <w:rFonts w:cs="바탕 옛한글" w:hint="eastAsia"/>
                <w:b/>
                <w:szCs w:val="20"/>
              </w:rPr>
              <w:t>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F60D7C">
              <w:rPr>
                <w:rFonts w:cs="바탕 옛한글" w:hint="eastAsia"/>
                <w:b/>
                <w:szCs w:val="20"/>
              </w:rPr>
              <w:t>메가스터디IT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F60D7C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 w:hint="eastAsia"/>
                <w:b/>
                <w:szCs w:val="20"/>
              </w:rPr>
              <w:t>.xx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x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F60D7C">
              <w:rPr>
                <w:rFonts w:cs="바탕 옛한글" w:hint="eastAsia"/>
                <w:b/>
                <w:szCs w:val="20"/>
              </w:rPr>
              <w:t>도서관 관리시스템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F60D7C">
              <w:rPr>
                <w:rFonts w:cs="바탕 옛한글" w:hint="eastAsia"/>
                <w:b/>
                <w:szCs w:val="20"/>
              </w:rPr>
              <w:t>메가스터디IT아카데미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E5889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2900FC" w:rsidP="002900FC">
      <w:pPr>
        <w:rPr>
          <w:b/>
        </w:rPr>
      </w:pPr>
    </w:p>
    <w:p w:rsidR="002407A5" w:rsidRDefault="002407A5" w:rsidP="002900FC">
      <w:pPr>
        <w:rPr>
          <w:b/>
        </w:rPr>
      </w:pPr>
    </w:p>
    <w:p w:rsidR="004777F1" w:rsidRDefault="004777F1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3531BB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자바(JAVA</w:t>
            </w:r>
            <w:r>
              <w:rPr>
                <w:rFonts w:cs="바탕 옛한글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개발자 양성과 정보처리산업기사 취득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B50CC7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0</w:t>
            </w:r>
            <w:r w:rsidR="002407A5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>. 0</w:t>
            </w:r>
            <w:r w:rsidR="002407A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C31E5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>, 877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13"/>
        <w:gridCol w:w="1103"/>
        <w:gridCol w:w="6454"/>
      </w:tblGrid>
      <w:tr w:rsidR="00217D30" w:rsidRPr="007A45DB" w:rsidTr="001E3744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1E3744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5752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217D30" w:rsidRPr="007A45DB" w:rsidTr="001E3744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C819B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217D30" w:rsidP="00C819B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단일행함수, 그룹함수, 서브쿼리, T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op-N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</w:t>
            </w:r>
          </w:p>
        </w:tc>
      </w:tr>
      <w:tr w:rsidR="00217D30" w:rsidRPr="007A45DB" w:rsidTr="001E3744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JQueryUI</w:t>
            </w:r>
          </w:p>
        </w:tc>
      </w:tr>
      <w:tr w:rsidR="00217D30" w:rsidRPr="007A45DB" w:rsidTr="001E3744">
        <w:trPr>
          <w:trHeight w:val="1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FrontController, Command 패턴, 포워딩</w:t>
            </w:r>
          </w:p>
          <w:p w:rsidR="00217D30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E62929" w:rsidRPr="007A45DB" w:rsidTr="001E3744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A70918">
        <w:trPr>
          <w:trHeight w:val="153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E62929" w:rsidRPr="007A45DB" w:rsidTr="001E3744">
        <w:trPr>
          <w:trHeight w:val="1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B704E0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A70918" w:rsidRPr="003335E3" w:rsidRDefault="00A70918" w:rsidP="00805DE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E62929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3335E3" w:rsidRDefault="0081537B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="009B1666">
              <w:rPr>
                <w:rFonts w:asciiTheme="majorHAnsi" w:eastAsiaTheme="majorHAnsi" w:hAnsiTheme="majorHAnsi" w:cs="바탕 옛한글"/>
                <w:color w:val="000000"/>
                <w:szCs w:val="20"/>
              </w:rPr>
              <w:t>.5</w:t>
            </w:r>
            <w:bookmarkStart w:id="0" w:name="_GoBack"/>
            <w:bookmarkEnd w:id="0"/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2F0BDC" w:rsidRDefault="002F0BDC" w:rsidP="00C506CA">
      <w:pPr>
        <w:jc w:val="center"/>
        <w:rPr>
          <w:b/>
          <w:sz w:val="48"/>
          <w:szCs w:val="48"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F4973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6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ED1330">
              <w:rPr>
                <w:rFonts w:cs="바탕 옛한글"/>
                <w:b/>
                <w:szCs w:val="20"/>
              </w:rPr>
              <w:t>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v3.6.0, jQueryUI v1.</w:t>
            </w:r>
            <w:r>
              <w:rPr>
                <w:rFonts w:cs="바탕 옛한글"/>
                <w:szCs w:val="20"/>
              </w:rPr>
              <w:t>13.1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A10AE2">
              <w:rPr>
                <w:rFonts w:cs="바탕 옛한글" w:hint="eastAsia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 w:val="18"/>
                <w:szCs w:val="20"/>
              </w:rPr>
              <w:t xml:space="preserve">jQuery v3.4.1, </w:t>
            </w:r>
            <w:r>
              <w:rPr>
                <w:rFonts w:cs="바탕 옛한글"/>
                <w:sz w:val="18"/>
                <w:szCs w:val="20"/>
              </w:rPr>
              <w:t>jQuery UI v1.12.1,</w:t>
            </w:r>
            <w:r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lastRenderedPageBreak/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805DE5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11FE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2022.06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27</w:t>
            </w:r>
            <w:r>
              <w:rPr>
                <w:rFonts w:cs="바탕 옛한글" w:hint="eastAsia"/>
                <w:szCs w:val="20"/>
              </w:rPr>
              <w:t xml:space="preserve"> ~ 2022</w:t>
            </w:r>
            <w:r w:rsidRPr="00FF6775">
              <w:rPr>
                <w:rFonts w:cs="바탕 옛한글" w:hint="eastAsia"/>
                <w:szCs w:val="20"/>
              </w:rPr>
              <w:t>.0</w:t>
            </w:r>
            <w:r>
              <w:rPr>
                <w:rFonts w:cs="바탕 옛한글"/>
                <w:szCs w:val="20"/>
              </w:rPr>
              <w:t>7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07</w:t>
            </w:r>
          </w:p>
        </w:tc>
      </w:tr>
      <w:tr w:rsidR="00411FEA" w:rsidRPr="00FF6775" w:rsidTr="00805DE5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805DE5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Eclipse Java EE for Web Developers(Oxygen.3a Release)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805DE5">
            <w:r>
              <w:rPr>
                <w:rFonts w:hint="eastAsia"/>
              </w:rPr>
              <w:t>jQuery v3.6.0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.1,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CA57FE" w:rsidP="00683472">
            <w:pPr>
              <w:rPr>
                <w:rFonts w:cs="바탕 옛한글"/>
                <w:szCs w:val="20"/>
              </w:rPr>
            </w:pPr>
            <w:hyperlink r:id="rId13" w:history="1">
              <w:r w:rsidR="003670B1" w:rsidRPr="00A4399B">
                <w:rPr>
                  <w:rStyle w:val="a6"/>
                  <w:rFonts w:cs="바탕 옛한글"/>
                  <w:szCs w:val="20"/>
                </w:rPr>
                <w:t>https://github.com/xxx/xxx</w:t>
              </w:r>
            </w:hyperlink>
            <w:r w:rsidR="003670B1">
              <w:rPr>
                <w:rFonts w:cs="바탕 옛한글"/>
                <w:szCs w:val="20"/>
              </w:rPr>
              <w:t xml:space="preserve"> 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CA57FE" w:rsidP="00A67931">
            <w:pPr>
              <w:rPr>
                <w:rFonts w:cs="바탕 옛한글"/>
                <w:szCs w:val="20"/>
              </w:rPr>
            </w:pPr>
            <w:hyperlink r:id="rId14" w:history="1">
              <w:r w:rsidR="00053309" w:rsidRPr="00DD6C04">
                <w:rPr>
                  <w:rStyle w:val="a6"/>
                  <w:rFonts w:cs="바탕 옛한글"/>
                  <w:szCs w:val="20"/>
                </w:rPr>
                <w:t>https://youtu.be/opZMLX7lLjc</w:t>
              </w:r>
            </w:hyperlink>
            <w:r w:rsidR="00053309">
              <w:rPr>
                <w:rFonts w:cs="바탕 옛한글"/>
                <w:szCs w:val="20"/>
              </w:rPr>
              <w:t xml:space="preserve"> </w:t>
            </w:r>
            <w:r w:rsidR="00A67931">
              <w:rPr>
                <w:rFonts w:cs="바탕 옛한글"/>
                <w:szCs w:val="20"/>
              </w:rPr>
              <w:t xml:space="preserve"> </w:t>
            </w:r>
            <w:r w:rsidR="003670B1">
              <w:rPr>
                <w:rFonts w:hint="eastAsia"/>
                <w:color w:val="FF0000"/>
                <w:szCs w:val="20"/>
              </w:rPr>
              <w:t>반디캠 등을 이용하여 실행화면 및 발표영상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805DE5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Pr="00836030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4DA95EF" wp14:editId="60B6CEBC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6025E520" wp14:editId="28D3ECDF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P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DE5" w:rsidRPr="00DF6EEB" w:rsidRDefault="00805DE5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805DE5" w:rsidRPr="00DF6EEB" w:rsidRDefault="00805DE5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805DE5" w:rsidRDefault="00805DE5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 w:rsidRPr="001E0130">
        <w:rPr>
          <w:rFonts w:cs="바탕 옛한글" w:hint="eastAsia"/>
          <w:b/>
          <w:color w:val="000000"/>
          <w:sz w:val="22"/>
        </w:rPr>
        <w:t xml:space="preserve"> </w:t>
      </w:r>
      <w:r>
        <w:rPr>
          <w:rFonts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1E0130" w:rsidTr="00805DE5">
        <w:trPr>
          <w:trHeight w:val="5044"/>
        </w:trPr>
        <w:tc>
          <w:tcPr>
            <w:tcW w:w="7047" w:type="dxa"/>
          </w:tcPr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426563F5" wp14:editId="46B8945B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563F5" id="Text Box 1544" o:spid="_x0000_s1061" type="#_x0000_t202" style="position:absolute;margin-left:53.95pt;margin-top:303.95pt;width:27.8pt;height:49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+OuwIAAMY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CYEI+O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3220458B" wp14:editId="1B18C136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20458B" id="Rectangle 1545" o:spid="_x0000_s1062" style="position:absolute;margin-left:80.25pt;margin-top:320.45pt;width:155.05pt;height:12.3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L17pni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1FB8F4AF" wp14:editId="158F9CAB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8F4AF" id="Text Box 1550" o:spid="_x0000_s1063" type="#_x0000_t202" style="position:absolute;margin-left:235.3pt;margin-top:172.8pt;width:27.8pt;height:43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1Jkvg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4179FD59" wp14:editId="7FF9262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AD4178" id="Rectangle 1547" o:spid="_x0000_s1026" style="position:absolute;left:0;text-align:left;margin-left:215pt;margin-top:190.8pt;width:23.8pt;height:13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1438C849" wp14:editId="61685B94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38C849" id="Rectangle 1540" o:spid="_x0000_s1064" style="position:absolute;margin-left:72.55pt;margin-top:178.05pt;width:142.45pt;height:13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Ss3rfY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7B8E2C68" wp14:editId="184A8459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8E2C68" id="Rectangle 1543" o:spid="_x0000_s1065" style="position:absolute;margin-left:72.55pt;margin-top:191.1pt;width:142.45pt;height:12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7DC419D4" wp14:editId="671FCF80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19D4" id="Text Box 1541" o:spid="_x0000_s1066" type="#_x0000_t202" style="position:absolute;margin-left:51.85pt;margin-top:161.6pt;width:17.3pt;height:3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Cuqsw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" filled="f" stroked="f">
                      <v:textbox inset="0,0,0,0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A685A82" wp14:editId="2065147B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85A82" id="Text Box 1542" o:spid="_x0000_s1067" type="#_x0000_t202" style="position:absolute;margin-left:44.75pt;margin-top:175.6pt;width:27.8pt;height:43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i0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ODt&#10;SLS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0CF71B2" wp14:editId="1149B0A7">
                  <wp:extent cx="4181475" cy="41338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문의 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이용자에 한하여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등록이 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답변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관리자로 로그인한 이용자는 문의 글에 대한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답변 글 쓰기가 가능하다.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조회수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글을 한 번 읽을 때마다 조회수가 1씩 증가한다.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Paging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10개의 페이지가 표시된다. 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  버튼은 이전페이지로,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&lt;&lt; 버튼은 처음페이지로,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  버튼은 다음페이지로,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&gt;&gt; 버튼은 마지막페이지로 이동한다.</w:t>
            </w:r>
          </w:p>
        </w:tc>
      </w:tr>
      <w:tr w:rsidR="001E0130" w:rsidTr="00805DE5">
        <w:trPr>
          <w:trHeight w:val="5540"/>
        </w:trPr>
        <w:tc>
          <w:tcPr>
            <w:tcW w:w="7047" w:type="dxa"/>
            <w:hideMark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530ABB3A" wp14:editId="5DBD81A0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ABB3A" id="Text Box 1548" o:spid="_x0000_s1068" type="#_x0000_t202" style="position:absolute;left:0;text-align:left;margin-left:47.75pt;margin-top:152.7pt;width:27.8pt;height:43.2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BIA&#10;uwK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A22C3FF" wp14:editId="32C5E48E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5C3618" id="Rectangle 1552" o:spid="_x0000_s1026" style="position:absolute;left:0;text-align:left;margin-left:75.05pt;margin-top:185.75pt;width:172.35pt;height:13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6CDDEA09" wp14:editId="18683BEE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DDEA09" id="Text Box 1553" o:spid="_x0000_s1069" type="#_x0000_t202" style="position:absolute;left:0;text-align:left;margin-left:47.95pt;margin-top:171.05pt;width:27.8pt;height:43.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pMb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UFOfbCW&#10;1RMwWElgGJARhh8cGql+YjTAIMmw/rGlimHUfhTQBUlIgKfIuAuJ5hO4qEvJ+lJCRQlQGTYYjcel&#10;GafVtld804ClY9/dQucU3LHattjo1aHfYFi44A6DzU6jy7vTOo/fxW8A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P/e&#10;kxu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71CFD939" wp14:editId="4DCD4FA6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57A90A" id="Rectangle 1551" o:spid="_x0000_s1026" style="position:absolute;left:0;text-align:left;margin-left:75.05pt;margin-top:169.9pt;width:172.35pt;height:14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58757B87" wp14:editId="2E10DD49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757B87" id="Rectangle 1549" o:spid="_x0000_s1070" style="position:absolute;left:0;text-align:left;margin-left:74.25pt;margin-top:114.7pt;width:172.35pt;height:13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Nz4ZmS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805FAEE" wp14:editId="78786C40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5FAEE" id="Text Box 1546" o:spid="_x0000_s1071" type="#_x0000_t202" style="position:absolute;left:0;text-align:left;margin-left:46.45pt;margin-top:97.95pt;width:27.8pt;height:43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+Z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Uh07IO1&#10;rJ+AwUoCw4CMMPzg0Er1A6MRBkmO9fctVQyj7oOALkhDAjxFxl1INJ/BRV1K1pcSKiqAyrHBaDou&#10;zTSttoPimxYsHfvuFjqn5I7VtsUmrw79BsPCBXcYbHYaXd6d1nn8Ln4D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CDZm+Z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바탕 옛한글"/>
                <w:noProof/>
                <w:color w:val="000000"/>
              </w:rPr>
              <w:drawing>
                <wp:inline distT="0" distB="0" distL="0" distR="0" wp14:anchorId="3EDDD3C1" wp14:editId="5F115A5E">
                  <wp:extent cx="4267200" cy="3000375"/>
                  <wp:effectExtent l="0" t="0" r="0" b="0"/>
                  <wp:docPr id="40" name="그림 4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 ID 변경 불가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ID 변경을 제한함으로써,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이용자의 ID를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그대로 사용할 수 있도록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제작하였다.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⑥ 파일첨부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작성 시 사진 및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파일 첨부를 통해 문의가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비밀번호 확인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입력을 통해서만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 작성 및 열람, 수정,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삭제가 가능하다.</w:t>
            </w:r>
          </w:p>
        </w:tc>
      </w:tr>
    </w:tbl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Pr="00A41E3D" w:rsidRDefault="001E0130" w:rsidP="001E0130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54"/>
          <w:szCs w:val="54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 xml:space="preserve"> 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1E0130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1E0130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1E0130" w:rsidRPr="009F481D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880" behindDoc="0" locked="0" layoutInCell="1" allowOverlap="1" wp14:anchorId="1F371FF0" wp14:editId="20D0F0D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98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F371FF0" id="Rectangle 1561" o:spid="_x0000_s1072" style="position:absolute;margin-left:-.25pt;margin-top:17.25pt;width:276.05pt;height:36.4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qV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CjuHqV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000" behindDoc="0" locked="0" layoutInCell="1" allowOverlap="1" wp14:anchorId="0AB31F00" wp14:editId="14B908C3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97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B31F00" id="Rectangle 1566" o:spid="_x0000_s1073" style="position:absolute;margin-left:-.4pt;margin-top:103.15pt;width:276.2pt;height:18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GS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DnsPGS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904" behindDoc="0" locked="0" layoutInCell="1" allowOverlap="1" wp14:anchorId="1991D870" wp14:editId="0B2911FD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96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991D870" id="Text Box 1562" o:spid="_x0000_s1074" type="#_x0000_t202" style="position:absolute;margin-left:-22.9pt;margin-top:77.3pt;width:27.8pt;height:43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6s1vQIAAMY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760" behindDoc="0" locked="0" layoutInCell="1" allowOverlap="1" wp14:anchorId="41A3CD75" wp14:editId="440DE456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95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1A3CD75" id="Rectangle 1555" o:spid="_x0000_s1075" style="position:absolute;margin-left:68.1pt;margin-top:64.25pt;width:139.25pt;height:30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4BXiw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1T+AV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784" behindDoc="0" locked="0" layoutInCell="1" allowOverlap="1" wp14:anchorId="63FD811F" wp14:editId="0F4F5FDA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94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3FD811F" id="Text Box 1557" o:spid="_x0000_s1076" type="#_x0000_t202" style="position:absolute;margin-left:46.7pt;margin-top:36.6pt;width:27.8pt;height:43.2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Hu4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N00IRgJ2kGXHtneoDu5R2EUzW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856" behindDoc="0" locked="0" layoutInCell="1" allowOverlap="1" wp14:anchorId="731CDCA6" wp14:editId="3549BDD2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93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31CDCA6" id="Text Box 1560" o:spid="_x0000_s1077" type="#_x0000_t202" style="position:absolute;margin-left:-21.7pt;margin-top:103pt;width:27.8pt;height:43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HbSvgIAAMY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9952" behindDoc="0" locked="0" layoutInCell="1" allowOverlap="1" wp14:anchorId="69040252" wp14:editId="59D9E63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92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040252" id="Text Box 1564" o:spid="_x0000_s1078" type="#_x0000_t202" style="position:absolute;margin-left:267.95pt;margin-top:108.75pt;width:27.8pt;height:43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aB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NMBK0hyo9sr1Bd3KPwjgh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RFHxz5Y&#10;y/oJGKwkMAzICMMPDq1UPzAaYZDkWH/fUsUw6j4I6II0JMBTZNyFxNcRXNSlZH0poaICqBwbjKbj&#10;0kzTajsovmnB0rHvbqFzSu5YbVts8urQbzAsXHCHwWan0eXda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X&#10;pDaB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808" behindDoc="0" locked="0" layoutInCell="1" allowOverlap="1" wp14:anchorId="1762CC4A" wp14:editId="4443FEB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91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762CC4A" id="Rectangle 1558" o:spid="_x0000_s1079" style="position:absolute;margin-left:-.6pt;margin-top:190.35pt;width:282.65pt;height:44.6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Wf3avI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048" behindDoc="0" locked="0" layoutInCell="1" allowOverlap="1" wp14:anchorId="7F8F5F0F" wp14:editId="3A3EC593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90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F8F5F0F" id="Rectangle 1568" o:spid="_x0000_s1080" style="position:absolute;margin-left:2.35pt;margin-top:237.45pt;width:276.45pt;height:14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RJEw3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024" behindDoc="0" locked="0" layoutInCell="1" allowOverlap="1" wp14:anchorId="152E6D73" wp14:editId="31298E79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89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2E6D73" id="Text Box 1567" o:spid="_x0000_s1081" type="#_x0000_t202" style="position:absolute;margin-left:-20.4pt;margin-top:215.7pt;width:27.8pt;height:43.2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e5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JipGgPVTpge0NupV7FEbxwu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cUHf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PFZ&#10;x7m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976" behindDoc="0" locked="0" layoutInCell="1" allowOverlap="1" wp14:anchorId="224B8C8E" wp14:editId="475BD9D5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88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4B8C8E" id="Text Box 1565" o:spid="_x0000_s1082" type="#_x0000_t202" style="position:absolute;margin-left:-22.9pt;margin-top:174.85pt;width:27.8pt;height:43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0C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tRK0hyo9sr1Bd3KPwiiObI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679ojiYx+s&#10;Zf0EDFYSGAZkhOEHh1aqHxiNMEhyrL9vqWIYdR8EdEEaEuApMu5CousZ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C26&#10;jQK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928" behindDoc="0" locked="0" layoutInCell="1" allowOverlap="1" wp14:anchorId="29C0ADB3" wp14:editId="5FD48664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87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C0ADB3" id="Rectangle 1563" o:spid="_x0000_s1083" style="position:absolute;margin-left:139.3pt;margin-top:123.7pt;width:139.5pt;height:62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PtfVCO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832" behindDoc="0" locked="0" layoutInCell="1" allowOverlap="1" wp14:anchorId="77348669" wp14:editId="3515736A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86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48669" id="Rectangle 1559" o:spid="_x0000_s1084" style="position:absolute;margin-left:-.6pt;margin-top:123.7pt;width:133.05pt;height:6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1u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Bs3HW6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12F97A5C" wp14:editId="07D7CE87">
                        <wp:extent cx="3524250" cy="3171825"/>
                        <wp:effectExtent l="0" t="0" r="0" b="0"/>
                        <wp:docPr id="41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1E0130" w:rsidRPr="00A26DDB" w:rsidRDefault="001E0130" w:rsidP="001E0130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1E0130" w:rsidRPr="00A26DDB" w:rsidTr="00805DE5">
        <w:trPr>
          <w:trHeight w:val="631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1E0130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1E0130" w:rsidRPr="00517746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7360" behindDoc="0" locked="0" layoutInCell="1" allowOverlap="1" wp14:anchorId="7D1ABFDF" wp14:editId="063FBC03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85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1ABFDF" id="Rectangle 1581" o:spid="_x0000_s1085" style="position:absolute;left:0;text-align:left;margin-left:130.1pt;margin-top:108.75pt;width:135.95pt;height:43.2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Nkr9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168" behindDoc="0" locked="0" layoutInCell="1" allowOverlap="1" wp14:anchorId="561C6514" wp14:editId="1A5E8DA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84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61C6514" id="Text Box 1573" o:spid="_x0000_s1086" type="#_x0000_t202" style="position:absolute;left:0;text-align:left;margin-left:108.9pt;margin-top:102.2pt;width:27.8pt;height:49.7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rRvQ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" filled="f" stroked="f">
                            <v:textbox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384" behindDoc="0" locked="0" layoutInCell="1" allowOverlap="1" wp14:anchorId="386C1967" wp14:editId="26175BF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83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C1967" id="Text Box 1582" o:spid="_x0000_s1087" type="#_x0000_t202" style="position:absolute;left:0;text-align:left;margin-left:99.05pt;margin-top:44.4pt;width:27.8pt;height:43.2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B+XDs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6096" behindDoc="0" locked="0" layoutInCell="1" allowOverlap="1" wp14:anchorId="692EBFA8" wp14:editId="417B761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82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2EBFA8" id="Text Box 1570" o:spid="_x0000_s1088" type="#_x0000_t202" style="position:absolute;left:0;text-align:left;margin-left:-3.4pt;margin-top:6.2pt;width:17.3pt;height:3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IDtwIAALY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AxBEgO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7120" behindDoc="0" locked="0" layoutInCell="1" allowOverlap="1" wp14:anchorId="386DEC9B" wp14:editId="6C1ABC24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81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DEC9B" id="Text Box 1571" o:spid="_x0000_s1089" type="#_x0000_t202" style="position:absolute;left:0;text-align:left;margin-left:-4.45pt;margin-top:32.85pt;width:27.8pt;height:43.2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WsIvQ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wr1r&#10;CL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2240" behindDoc="0" locked="0" layoutInCell="1" allowOverlap="1" wp14:anchorId="58B09601" wp14:editId="097797FB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80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EED27B3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76" o:spid="_x0000_s1026" type="#_x0000_t38" style="position:absolute;left:0;text-align:left;margin-left:-41pt;margin-top:174.95pt;width:192.7pt;height:30pt;rotation:90;flip:x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PgZg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z0vT4G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3264" behindDoc="0" locked="0" layoutInCell="1" allowOverlap="1" wp14:anchorId="4C0E3613" wp14:editId="583D5217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79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3580375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77" o:spid="_x0000_s1026" type="#_x0000_t32" style="position:absolute;left:0;text-align:left;margin-left:24.05pt;margin-top:93.6pt;width:35.7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Dxae1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192" behindDoc="0" locked="0" layoutInCell="1" allowOverlap="1" wp14:anchorId="4383185E" wp14:editId="174AAA17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78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383185E" id="Rectangle 1574" o:spid="_x0000_s1090" style="position:absolute;left:0;text-align:left;margin-left:121.35pt;margin-top:70.6pt;width:139.5pt;height:12.8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aIiAIAABcFAAAOAAAAZHJzL2Uyb0RvYy54bWysVFFv0zAQfkfiP1h+7xJ3adNGS6epaRDS&#10;gInBD3Adp7Fw7GC7TcfEf+fspGV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8144" behindDoc="0" locked="0" layoutInCell="1" allowOverlap="1" wp14:anchorId="266BE2F6" wp14:editId="13EED076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77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66BE2F6" id="Rectangle 1572" o:spid="_x0000_s1091" style="position:absolute;left:0;text-align:left;margin-left:17.75pt;margin-top:61.35pt;width:50.3pt;height:37.1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+W8iQIAABY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KL75by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5072" behindDoc="0" locked="0" layoutInCell="1" allowOverlap="1" wp14:anchorId="4BBFF138" wp14:editId="1D95CD95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76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BFF138" id="Rectangle 1569" o:spid="_x0000_s1092" style="position:absolute;left:0;text-align:left;margin-left:11.65pt;margin-top:29.35pt;width:71.65pt;height:7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D6cH5p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FC979C" wp14:editId="73510446">
                        <wp:extent cx="3486150" cy="2667000"/>
                        <wp:effectExtent l="0" t="0" r="0" b="0"/>
                        <wp:docPr id="49" name="그림 4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E0130" w:rsidRPr="009F481D" w:rsidRDefault="001E0130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312" behindDoc="0" locked="0" layoutInCell="1" allowOverlap="1" wp14:anchorId="061DF203" wp14:editId="45DA04E0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75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61DF203" id="Text Box 1579" o:spid="_x0000_s1093" type="#_x0000_t202" style="position:absolute;margin-left:147.6pt;margin-top:65.75pt;width:27.8pt;height:43.2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Ca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Gvt&#10;QJq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216" behindDoc="0" locked="0" layoutInCell="1" allowOverlap="1" wp14:anchorId="57F9F085" wp14:editId="2A8D14C8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74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7F9F085" id="Text Box 1575" o:spid="_x0000_s1094" type="#_x0000_t202" style="position:absolute;margin-left:224.85pt;margin-top:35.5pt;width:27.8pt;height:43.2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DL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LgpGgPVTpge0NupV7FEaLy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cHPtg&#10;I+snYLCSwDAgIww/OLRS/cBohEGSY/19RxXDqPsgoAvSkABPkXEXEi1mcFGXks2lhIoKoHJsMJqO&#10;KzNNq92g+LYFS8e+u4HOKbljtW2xyatDv8GwcMEdBpudRpd3p3Uev8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CMd&#10;4Mu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336" behindDoc="0" locked="0" layoutInCell="1" allowOverlap="1" wp14:anchorId="0162F6CE" wp14:editId="4CA2EE83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373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FA23DA" id="Rectangle 1580" o:spid="_x0000_s1026" style="position:absolute;left:0;text-align:left;margin-left:169.4pt;margin-top:89.55pt;width:18.15pt;height:14.1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amWTgHwC&#10;AAAB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288" behindDoc="0" locked="0" layoutInCell="1" allowOverlap="1" wp14:anchorId="21A501D7" wp14:editId="524469C6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372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C6F52A" id="Rectangle 1578" o:spid="_x0000_s1026" style="position:absolute;left:0;text-align:left;margin-left:245.45pt;margin-top:65.75pt;width:23.8pt;height:20.4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3pfgIAAAEF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LEJ3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259AB483" wp14:editId="3B0BC86D">
                        <wp:extent cx="2905125" cy="1143000"/>
                        <wp:effectExtent l="19050" t="19050" r="9525" b="0"/>
                        <wp:docPr id="50" name="그림 5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Default="0045752E" w:rsidP="0045752E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45752E" w:rsidRDefault="0045752E" w:rsidP="0045752E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45752E" w:rsidRDefault="0045752E" w:rsidP="0045752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45752E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45752E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45752E" w:rsidRPr="009F481D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552" behindDoc="0" locked="0" layoutInCell="1" allowOverlap="1" wp14:anchorId="15B5F92A" wp14:editId="01248F5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68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F92A" id="Rectangle 1590" o:spid="_x0000_s1095" style="position:absolute;margin-left:-.25pt;margin-top:17.25pt;width:276.05pt;height:36.4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DeYquI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0672" behindDoc="0" locked="0" layoutInCell="1" allowOverlap="1" wp14:anchorId="729A9560" wp14:editId="2F616F40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67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9A9560" id="Rectangle 1595" o:spid="_x0000_s1096" style="position:absolute;margin-left:-.4pt;margin-top:103.15pt;width:276.2pt;height:1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FpigIAABcFAAAOAAAAZHJzL2Uyb0RvYy54bWysVNuO0zAQfUfiHyy/d5O06S1quqqaBiEt&#10;sGLhA1zbaSwcO9hu0wXx74ydttu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G0eFp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47F5B481" wp14:editId="381A92EE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6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7F5B481" id="Text Box 1591" o:spid="_x0000_s1097" type="#_x0000_t202" style="position:absolute;margin-left:-22.9pt;margin-top:77.3pt;width:27.8pt;height:43.2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Yg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liQYCdpDl+7ZwaAbeUBhnI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5qd3sJH1&#10;AyhYSVAYiBGGHyxaqb5jNMIgybH+tqOKYdS9F/AK0pCATpFxGxLPI9ioc8vm3EJFBVA5NhhNy5WZ&#10;ptVuUHzbQqTju7uGl1Nyp2r7xKasgJLdwLBw5B4Hm51G53vn9TR+l7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3B5iC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432" behindDoc="0" locked="0" layoutInCell="1" allowOverlap="1" wp14:anchorId="6E8374AC" wp14:editId="441FDDE0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5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8374AC" id="Rectangle 1584" o:spid="_x0000_s1098" style="position:absolute;margin-left:68.1pt;margin-top:64.25pt;width:139.25pt;height:30.6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O+I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u3TviI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1456" behindDoc="0" locked="0" layoutInCell="1" allowOverlap="1" wp14:anchorId="158FA9BA" wp14:editId="436F05C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4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8FA9BA" id="Text Box 1586" o:spid="_x0000_s1099" type="#_x0000_t202" style="position:absolute;margin-left:46.7pt;margin-top:36.6pt;width:27.8pt;height:43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Xc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mEPF&#10;3L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4528" behindDoc="0" locked="0" layoutInCell="1" allowOverlap="1" wp14:anchorId="153CBE5E" wp14:editId="565FDC49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3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3CBE5E" id="Text Box 1589" o:spid="_x0000_s1100" type="#_x0000_t202" style="position:absolute;margin-left:-21.7pt;margin-top:103pt;width:27.8pt;height:43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Ld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HCNBe6jSA9sbdCv3KIyS1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ceCHPtg&#10;I+snYLCSwDAgIww/OLRS/cBohEGSY/19RxXDqPsgoAvSkABPkXEXEi1mcFGXks2lhIoKoHJsMJqO&#10;KzNNq92g+LYFS8e+u4HOKbljtW2xyatDv8GwcMEdBpudRpd3p3Uev8vfAA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HzG&#10;wt2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8624" behindDoc="0" locked="0" layoutInCell="1" allowOverlap="1" wp14:anchorId="3692C8F1" wp14:editId="38339906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2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92C8F1" id="Text Box 1593" o:spid="_x0000_s1101" type="#_x0000_t202" style="position:absolute;margin-left:267.95pt;margin-top:108.75pt;width:27.8pt;height:43.2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l9J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f&#10;5l9J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2480" behindDoc="0" locked="0" layoutInCell="1" allowOverlap="1" wp14:anchorId="2E823BFE" wp14:editId="55445DAF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1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E823BFE" id="Rectangle 1587" o:spid="_x0000_s1102" style="position:absolute;margin-left:-.6pt;margin-top:190.35pt;width:282.65pt;height:44.6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2720" behindDoc="0" locked="0" layoutInCell="1" allowOverlap="1" wp14:anchorId="3ACAD752" wp14:editId="12B328FA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0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ACAD752" id="Rectangle 1597" o:spid="_x0000_s1103" style="position:absolute;margin-left:2.35pt;margin-top:237.45pt;width:276.45pt;height:14.7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G2GvU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1696" behindDoc="0" locked="0" layoutInCell="1" allowOverlap="1" wp14:anchorId="7E37BD88" wp14:editId="3B6F0BE2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59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37BD88" id="Text Box 1596" o:spid="_x0000_s1104" type="#_x0000_t202" style="position:absolute;margin-left:-20.4pt;margin-top:215.7pt;width:27.8pt;height:43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ZP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G6h&#10;Rk+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2E27B226" wp14:editId="43EA1580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58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27B226" id="Text Box 1594" o:spid="_x0000_s1105" type="#_x0000_t202" style="position:absolute;margin-left:-22.9pt;margin-top:174.85pt;width:27.8pt;height:43.2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2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2kEtRK0gyo9sr1Bd3KPwigh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TFPjn2w&#10;ltUTMFhJYBiQEYYfHBqpfmI0wCDJsP6xpYph1H4U0AVJSICnyLgLieYTuKhLyfpSQkUJUBk2GI3H&#10;pRmn1bZXfNOApWPf3ULnFNyx2rbY6NWh32BYuOAOg81Oo8u70zqP38Vv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LPZ&#10;l/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0647A419" wp14:editId="056F0956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57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647A419" id="Rectangle 1592" o:spid="_x0000_s1106" style="position:absolute;margin-left:139.3pt;margin-top:123.7pt;width:139.5pt;height:62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3N8iQIAABcFAAAOAAAAZHJzL2Uyb0RvYy54bWysVMGO0zAQvSPxD5bv3STdtGmjpqtV0yCk&#10;BVYsfIBrO42FYwfbbbog/p2x03Zb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4JtzfI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3504" behindDoc="0" locked="0" layoutInCell="1" allowOverlap="1" wp14:anchorId="0FC5C8D7" wp14:editId="31B6941B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6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FC5C8D7" id="Rectangle 1588" o:spid="_x0000_s1107" style="position:absolute;margin-left:-.6pt;margin-top:123.7pt;width:133.05pt;height:66.6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7niA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yx0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LfUqcbrYqeoJlKHVMJtwl8CiUfoHRj3MZY7N9wPRDCPxXoK6llEcu0H2RpwspmDolzu7lztEUgiV&#10;Y2o1RoOxscP4HzrN9w3kinzjpVqDJmvu5fKMa1QyTJ+nNd4Ubrxf2t7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W0T+54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445CABE5" wp14:editId="323B5319">
                        <wp:extent cx="3524250" cy="3171825"/>
                        <wp:effectExtent l="0" t="0" r="0" b="0"/>
                        <wp:docPr id="1369" name="그림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45752E" w:rsidRPr="00A26DDB" w:rsidRDefault="0045752E" w:rsidP="0045752E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45752E" w:rsidRPr="00A26DDB" w:rsidTr="00805DE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45752E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45752E" w:rsidRPr="00517746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6032" behindDoc="0" locked="0" layoutInCell="1" allowOverlap="1" wp14:anchorId="28EFB6EE" wp14:editId="0F49A1EE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5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8EFB6EE" id="Rectangle 1610" o:spid="_x0000_s1108" style="position:absolute;left:0;text-align:left;margin-left:130.1pt;margin-top:108.75pt;width:135.95pt;height:43.2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v89m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16D5D64B" wp14:editId="248AC2E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4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D5D64B" id="Text Box 1602" o:spid="_x0000_s1109" type="#_x0000_t202" style="position:absolute;left:0;text-align:left;margin-left:108.9pt;margin-top:102.2pt;width:27.8pt;height:4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KivAIAAMY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A6s&#10;8qK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7056" behindDoc="0" locked="0" layoutInCell="1" allowOverlap="1" wp14:anchorId="7A62FE16" wp14:editId="42BA95B7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3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A62FE16" id="Text Box 1611" o:spid="_x0000_s1110" type="#_x0000_t202" style="position:absolute;left:0;text-align:left;margin-left:99.05pt;margin-top:44.4pt;width:27.8pt;height:43.2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ZovAIAAMY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DYScZo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4768" behindDoc="0" locked="0" layoutInCell="1" allowOverlap="1" wp14:anchorId="0B0E73E9" wp14:editId="448170BC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2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B0E73E9" id="Text Box 1599" o:spid="_x0000_s1111" type="#_x0000_t202" style="position:absolute;left:0;text-align:left;margin-left:-3.4pt;margin-top:6.2pt;width:17.3pt;height:38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nJtQIAALY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PxTnJ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5792" behindDoc="0" locked="0" layoutInCell="1" allowOverlap="1" wp14:anchorId="34CEB3E4" wp14:editId="78D7F243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1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4CEB3E4" id="Text Box 1600" o:spid="_x0000_s1112" type="#_x0000_t202" style="position:absolute;left:0;text-align:left;margin-left:-4.45pt;margin-top:32.85pt;width:27.8pt;height:43.2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98vgIAAMYFAAAOAAAAZHJzL2Uyb0RvYy54bWysVNtunDAQfa/Uf7D8ToBdQwC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0912" behindDoc="0" locked="0" layoutInCell="1" allowOverlap="1" wp14:anchorId="0F75FCA3" wp14:editId="3C69BC47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0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693360" id="AutoShape 1605" o:spid="_x0000_s1026" type="#_x0000_t38" style="position:absolute;left:0;text-align:left;margin-left:-41pt;margin-top:174.95pt;width:192.7pt;height:30pt;rotation:90;flip:x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3vZA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3F68B913" wp14:editId="2F90DA1B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49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9CD535" id="AutoShape 1606" o:spid="_x0000_s1026" type="#_x0000_t32" style="position:absolute;left:0;text-align:left;margin-left:24.05pt;margin-top:93.6pt;width:35.7pt;height:0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MmxEbs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8864" behindDoc="0" locked="0" layoutInCell="1" allowOverlap="1" wp14:anchorId="630C0D3B" wp14:editId="60647EF3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48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30C0D3B" id="Rectangle 1603" o:spid="_x0000_s1113" style="position:absolute;left:0;text-align:left;margin-left:121.35pt;margin-top:70.6pt;width:139.5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qmViQIAABc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3hqplY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6816" behindDoc="0" locked="0" layoutInCell="1" allowOverlap="1" wp14:anchorId="0A672D69" wp14:editId="3345D5A9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47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672D69" id="Rectangle 1601" o:spid="_x0000_s1114" style="position:absolute;left:0;text-align:left;margin-left:17.75pt;margin-top:61.35pt;width:50.3pt;height:37.1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744" behindDoc="0" locked="0" layoutInCell="1" allowOverlap="1" wp14:anchorId="192276EF" wp14:editId="5A396DB0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6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92276EF" id="Rectangle 1598" o:spid="_x0000_s1115" style="position:absolute;left:0;text-align:left;margin-left:11.65pt;margin-top:29.35pt;width:71.65pt;height:7.7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S42J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6831E1FC" wp14:editId="5CB773B6">
                        <wp:extent cx="3486150" cy="2667000"/>
                        <wp:effectExtent l="0" t="0" r="0" b="0"/>
                        <wp:docPr id="1370" name="그림 137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5752E" w:rsidRPr="009F481D" w:rsidRDefault="0045752E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3984" behindDoc="0" locked="0" layoutInCell="1" allowOverlap="1" wp14:anchorId="04DEEDEE" wp14:editId="775A6AA5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5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DEEDEE" id="Text Box 1608" o:spid="_x0000_s1116" type="#_x0000_t202" style="position:absolute;margin-left:147.6pt;margin-top:65.75pt;width:27.8pt;height:43.2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Fi2T&#10;Tb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62BA3C11" wp14:editId="1D9F4965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44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2BA3C11" id="Text Box 1604" o:spid="_x0000_s1117" type="#_x0000_t202" style="position:absolute;margin-left:224.85pt;margin-top:35.5pt;width:27.8pt;height:43.2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ERvA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WRzx&#10;Eb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5008" behindDoc="0" locked="0" layoutInCell="1" allowOverlap="1" wp14:anchorId="02CF6CC8" wp14:editId="6A8CD3E6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91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BFD1E2" id="Rectangle 1609" o:spid="_x0000_s1026" style="position:absolute;left:0;text-align:left;margin-left:169.4pt;margin-top:89.55pt;width:18.15pt;height:14.1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1ffAIAAAA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GV89X3wC&#10;AAAA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2960" behindDoc="0" locked="0" layoutInCell="1" allowOverlap="1" wp14:anchorId="37AA14F2" wp14:editId="12F25219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90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EA78DA7" id="Rectangle 1607" o:spid="_x0000_s1026" style="position:absolute;left:0;text-align:left;margin-left:245.45pt;margin-top:65.75pt;width:23.8pt;height:20.4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Kr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LNCAqt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754435D0" wp14:editId="54D15742">
                        <wp:extent cx="2905125" cy="1143000"/>
                        <wp:effectExtent l="19050" t="19050" r="9525" b="0"/>
                        <wp:docPr id="1371" name="그림 1371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Pr="0045752E" w:rsidRDefault="0045752E" w:rsidP="0045752E">
      <w:pPr>
        <w:jc w:val="center"/>
        <w:rPr>
          <w:rFonts w:cs="바탕 옛한글"/>
          <w:b/>
          <w:color w:val="000000"/>
          <w:sz w:val="22"/>
        </w:rPr>
      </w:pPr>
    </w:p>
    <w:p w:rsidR="00E405DB" w:rsidRPr="0045752E" w:rsidRDefault="0045752E" w:rsidP="0045752E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  <w:r w:rsidR="00E405DB"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45752E">
        <w:rPr>
          <w:rFonts w:hint="eastAsia"/>
          <w:b/>
        </w:rPr>
        <w:t>웹개발자</w:t>
      </w:r>
      <w:r w:rsidR="0079412E">
        <w:rPr>
          <w:rFonts w:hint="eastAsia"/>
          <w:b/>
        </w:rPr>
        <w:t xml:space="preserve"> </w:t>
      </w:r>
      <w:r w:rsidRPr="007260AD">
        <w:rPr>
          <w:rFonts w:cs="바탕 옛한글" w:hint="eastAsia"/>
          <w:b/>
          <w:szCs w:val="20"/>
        </w:rPr>
        <w:t>/ 신입]</w:t>
      </w:r>
    </w:p>
    <w:p w:rsidR="00CF3FF5" w:rsidRDefault="00CF3FF5" w:rsidP="00E405DB">
      <w:pPr>
        <w:ind w:firstLineChars="50" w:firstLine="80"/>
        <w:rPr>
          <w:rFonts w:cs="바탕 옛한글"/>
          <w:b/>
          <w:szCs w:val="20"/>
        </w:rPr>
      </w:pPr>
      <w:r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간단히 말하면, 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나는 귀사에서 필요로 하는 최적의 인재입니다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를 표현하는 것입니다. 이점을 유념하셔서 작성해주시면 더욱 완성도 높은 자소서가 됩니다.- 빨간 글씨는 참고하시고 삭제하세요)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  <w:r w:rsidR="00CF3FF5">
        <w:rPr>
          <w:rFonts w:cs="바탕 옛한글" w:hint="eastAsia"/>
          <w:b/>
          <w:szCs w:val="20"/>
        </w:rPr>
        <w:t xml:space="preserve"> </w:t>
      </w:r>
      <w:r w:rsidR="00CF3FF5" w:rsidRPr="00A6279F">
        <w:rPr>
          <w:rFonts w:ascii="굴림체" w:eastAsia="굴림체" w:hAnsi="굴림체" w:hint="eastAsia"/>
          <w:color w:val="FF0000"/>
        </w:rPr>
        <w:t>맞춤형 내용 작성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05DE5" w:rsidRPr="00CE7334" w:rsidRDefault="00805DE5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805DE5" w:rsidRPr="00111EE8" w:rsidRDefault="00805DE5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118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" strokecolor="red">
                      <v:textbox>
                        <w:txbxContent>
                          <w:p w:rsidR="00805DE5" w:rsidRPr="00CE7334" w:rsidRDefault="00805DE5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05DE5" w:rsidRPr="00111EE8" w:rsidRDefault="00805DE5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A349DB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17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7FE" w:rsidRDefault="00CA57FE" w:rsidP="00507B30">
      <w:r>
        <w:separator/>
      </w:r>
    </w:p>
  </w:endnote>
  <w:endnote w:type="continuationSeparator" w:id="0">
    <w:p w:rsidR="00CA57FE" w:rsidRDefault="00CA57FE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7FE" w:rsidRDefault="00CA57FE" w:rsidP="00507B30">
      <w:r>
        <w:separator/>
      </w:r>
    </w:p>
  </w:footnote>
  <w:footnote w:type="continuationSeparator" w:id="0">
    <w:p w:rsidR="00CA57FE" w:rsidRDefault="00CA57FE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3202B"/>
    <w:rsid w:val="000436BA"/>
    <w:rsid w:val="00053309"/>
    <w:rsid w:val="00075E8E"/>
    <w:rsid w:val="00085201"/>
    <w:rsid w:val="000A575D"/>
    <w:rsid w:val="000B42AD"/>
    <w:rsid w:val="000C2ABD"/>
    <w:rsid w:val="000C44FF"/>
    <w:rsid w:val="000D128D"/>
    <w:rsid w:val="000D5F1B"/>
    <w:rsid w:val="000E5972"/>
    <w:rsid w:val="000F7A34"/>
    <w:rsid w:val="00113C64"/>
    <w:rsid w:val="001149DB"/>
    <w:rsid w:val="00116040"/>
    <w:rsid w:val="00122733"/>
    <w:rsid w:val="00124BEF"/>
    <w:rsid w:val="00132B93"/>
    <w:rsid w:val="001538A3"/>
    <w:rsid w:val="00175B15"/>
    <w:rsid w:val="00183B08"/>
    <w:rsid w:val="00194938"/>
    <w:rsid w:val="001D5C15"/>
    <w:rsid w:val="001D6AF7"/>
    <w:rsid w:val="001E0130"/>
    <w:rsid w:val="001E3744"/>
    <w:rsid w:val="001F4DA4"/>
    <w:rsid w:val="002055AB"/>
    <w:rsid w:val="00217D30"/>
    <w:rsid w:val="002237B8"/>
    <w:rsid w:val="0023484D"/>
    <w:rsid w:val="00236E3C"/>
    <w:rsid w:val="002407A5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D0C74"/>
    <w:rsid w:val="002D27F3"/>
    <w:rsid w:val="002E0E55"/>
    <w:rsid w:val="002E102B"/>
    <w:rsid w:val="002F0BDC"/>
    <w:rsid w:val="0030203C"/>
    <w:rsid w:val="00303084"/>
    <w:rsid w:val="003037B5"/>
    <w:rsid w:val="00321946"/>
    <w:rsid w:val="003335E3"/>
    <w:rsid w:val="003528B3"/>
    <w:rsid w:val="003531BB"/>
    <w:rsid w:val="00354DC7"/>
    <w:rsid w:val="00365ED6"/>
    <w:rsid w:val="003670B1"/>
    <w:rsid w:val="003930BC"/>
    <w:rsid w:val="003C7E1D"/>
    <w:rsid w:val="003E53D1"/>
    <w:rsid w:val="003F7839"/>
    <w:rsid w:val="00411FEA"/>
    <w:rsid w:val="00431995"/>
    <w:rsid w:val="004503A9"/>
    <w:rsid w:val="004517F7"/>
    <w:rsid w:val="00454A18"/>
    <w:rsid w:val="0045752E"/>
    <w:rsid w:val="00465ABF"/>
    <w:rsid w:val="00471A89"/>
    <w:rsid w:val="004777F1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2D40"/>
    <w:rsid w:val="006547E4"/>
    <w:rsid w:val="006571D9"/>
    <w:rsid w:val="006628C0"/>
    <w:rsid w:val="006715CF"/>
    <w:rsid w:val="00672553"/>
    <w:rsid w:val="00683472"/>
    <w:rsid w:val="006964FF"/>
    <w:rsid w:val="006B5F93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B4C17"/>
    <w:rsid w:val="007B58B3"/>
    <w:rsid w:val="00805DE5"/>
    <w:rsid w:val="0081537B"/>
    <w:rsid w:val="00816A4D"/>
    <w:rsid w:val="00853569"/>
    <w:rsid w:val="00857CAF"/>
    <w:rsid w:val="00864153"/>
    <w:rsid w:val="008860C5"/>
    <w:rsid w:val="008969E8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1666"/>
    <w:rsid w:val="009B29C8"/>
    <w:rsid w:val="009C1B0D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67931"/>
    <w:rsid w:val="00A70918"/>
    <w:rsid w:val="00A71E2B"/>
    <w:rsid w:val="00A75752"/>
    <w:rsid w:val="00A819F3"/>
    <w:rsid w:val="00A917B7"/>
    <w:rsid w:val="00AA0730"/>
    <w:rsid w:val="00AC7522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704E0"/>
    <w:rsid w:val="00B83F8D"/>
    <w:rsid w:val="00B95620"/>
    <w:rsid w:val="00BB0D46"/>
    <w:rsid w:val="00BB3A9A"/>
    <w:rsid w:val="00BB656C"/>
    <w:rsid w:val="00BC1741"/>
    <w:rsid w:val="00BD3B9D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A57FE"/>
    <w:rsid w:val="00CB6EDC"/>
    <w:rsid w:val="00CC1219"/>
    <w:rsid w:val="00CD01FC"/>
    <w:rsid w:val="00CD0FC7"/>
    <w:rsid w:val="00CE2749"/>
    <w:rsid w:val="00CE44BE"/>
    <w:rsid w:val="00CE7736"/>
    <w:rsid w:val="00CF3FF5"/>
    <w:rsid w:val="00CF689E"/>
    <w:rsid w:val="00D0651E"/>
    <w:rsid w:val="00D10E15"/>
    <w:rsid w:val="00D222A2"/>
    <w:rsid w:val="00D23F5A"/>
    <w:rsid w:val="00D323D4"/>
    <w:rsid w:val="00D34417"/>
    <w:rsid w:val="00D34727"/>
    <w:rsid w:val="00D66118"/>
    <w:rsid w:val="00D762FE"/>
    <w:rsid w:val="00D82136"/>
    <w:rsid w:val="00D978EA"/>
    <w:rsid w:val="00DC6A5F"/>
    <w:rsid w:val="00DE468E"/>
    <w:rsid w:val="00E32ED6"/>
    <w:rsid w:val="00E405DB"/>
    <w:rsid w:val="00E45338"/>
    <w:rsid w:val="00E5305A"/>
    <w:rsid w:val="00E62929"/>
    <w:rsid w:val="00E76201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590A"/>
    <w:rsid w:val="00F53C1B"/>
    <w:rsid w:val="00F60D7C"/>
    <w:rsid w:val="00F6268B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8927DB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52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A67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xx/xx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hyperlink" Target="https://youtu.be/opZMLX7lLjc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2D4EF-ABE3-4999-A4F4-5A8274AF7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104</TotalTime>
  <Pages>16</Pages>
  <Words>1421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9508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15</cp:revision>
  <dcterms:created xsi:type="dcterms:W3CDTF">2022-07-07T12:40:00Z</dcterms:created>
  <dcterms:modified xsi:type="dcterms:W3CDTF">2022-08-09T09:15:00Z</dcterms:modified>
</cp:coreProperties>
</file>